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78151" w14:textId="7A8A9E11" w:rsidR="00D0345A" w:rsidRPr="00112FC5" w:rsidRDefault="008C7ABD" w:rsidP="00755B09">
      <w:pPr>
        <w:pStyle w:val="Normativo"/>
        <w:tabs>
          <w:tab w:val="clear" w:pos="181"/>
          <w:tab w:val="left" w:pos="1245"/>
        </w:tabs>
        <w:rPr>
          <w:rFonts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D28A03" wp14:editId="763614B1">
                <wp:simplePos x="0" y="0"/>
                <wp:positionH relativeFrom="margin">
                  <wp:align>left</wp:align>
                </wp:positionH>
                <wp:positionV relativeFrom="paragraph">
                  <wp:posOffset>4743</wp:posOffset>
                </wp:positionV>
                <wp:extent cx="6596380" cy="979714"/>
                <wp:effectExtent l="0" t="0" r="13970" b="11430"/>
                <wp:wrapNone/>
                <wp:docPr id="1619298532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6380" cy="97971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F164A4" w14:textId="004126DF" w:rsidR="00620B92" w:rsidRPr="008C7ABD" w:rsidRDefault="0051496D" w:rsidP="005D2757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8B0BB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Resultados Esper</w:t>
                            </w:r>
                            <w:r w:rsidR="004D5B5A" w:rsidRPr="008B0BB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a</w:t>
                            </w:r>
                            <w:r w:rsidRPr="008B0BB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dos</w:t>
                            </w:r>
                            <w:r w:rsidR="005D2757" w:rsidRPr="008B0BB7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0D1E8C" w:rsidRPr="000D1E8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Este documento tem como objetivo estabelecer e padronizar um guia para que equipes e indivíduos possam seguir quanto ao processo de mudança de tecnologia de infraestrutura, por meio do detalhamento sequencial das instruções e atividades relacionadas. Essa padronização visa garantir consistência, clareza</w:t>
                            </w:r>
                            <w:r w:rsidR="00180CB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0D1E8C" w:rsidRPr="000D1E8C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 segurança durante o processo de mudança.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D28A03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margin-left:0;margin-top:.35pt;width:519.4pt;height:77.1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" filled="f" strokecolor="#edb111 [3205]">
                <v:textbox>
                  <w:txbxContent>
                    <w:p w14:paraId="6FF164A4" w14:textId="004126DF" w:rsidR="00620B92" w:rsidRPr="008C7ABD" w:rsidRDefault="0051496D" w:rsidP="005D2757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8B0BB7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Resultados Esper</w:t>
                      </w:r>
                      <w:r w:rsidR="004D5B5A" w:rsidRPr="008B0BB7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a</w:t>
                      </w:r>
                      <w:r w:rsidRPr="008B0BB7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dos</w:t>
                      </w:r>
                      <w:r w:rsidR="005D2757" w:rsidRPr="008B0BB7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 xml:space="preserve">: </w:t>
                      </w:r>
                      <w:r w:rsidR="000D1E8C" w:rsidRPr="000D1E8C">
                        <w:rPr>
                          <w:rFonts w:ascii="Arial" w:hAnsi="Arial" w:cs="Arial"/>
                          <w:sz w:val="22"/>
                          <w:szCs w:val="22"/>
                        </w:rPr>
                        <w:t>Este documento tem como objetivo estabelecer e padronizar um guia para que equipes e indivíduos possam seguir quanto ao processo de mudança de tecnologia de infraestrutura, por meio do detalhamento sequencial das instruções e atividades relacionadas. Essa padronização visa garantir consistência, clareza</w:t>
                      </w:r>
                      <w:r w:rsidR="00180CB6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0D1E8C" w:rsidRPr="000D1E8C">
                        <w:rPr>
                          <w:rFonts w:ascii="Arial" w:hAnsi="Arial" w:cs="Arial"/>
                          <w:sz w:val="22"/>
                          <w:szCs w:val="22"/>
                        </w:rPr>
                        <w:t>e segurança durante o processo de mudança.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55B09">
        <w:rPr>
          <w:rFonts w:cs="Arial"/>
        </w:rPr>
        <w:tab/>
      </w:r>
    </w:p>
    <w:p w14:paraId="0DB8F70A" w14:textId="1861C9E2" w:rsidR="005D2757" w:rsidRPr="00112FC5" w:rsidRDefault="005D2757" w:rsidP="005D2757">
      <w:pPr>
        <w:rPr>
          <w:rFonts w:ascii="Arial" w:hAnsi="Arial" w:cs="Arial"/>
        </w:rPr>
      </w:pPr>
    </w:p>
    <w:p w14:paraId="0BEA02CB" w14:textId="77777777" w:rsidR="005D2757" w:rsidRPr="00112FC5" w:rsidRDefault="005D2757" w:rsidP="005D2757">
      <w:pPr>
        <w:rPr>
          <w:rFonts w:ascii="Arial" w:hAnsi="Arial" w:cs="Arial"/>
        </w:rPr>
      </w:pPr>
    </w:p>
    <w:p w14:paraId="2B79D627" w14:textId="77777777" w:rsidR="005D2757" w:rsidRPr="00112FC5" w:rsidRDefault="005D2757" w:rsidP="005D2757">
      <w:pPr>
        <w:rPr>
          <w:rFonts w:ascii="Arial" w:hAnsi="Arial" w:cs="Arial"/>
        </w:rPr>
      </w:pPr>
    </w:p>
    <w:p w14:paraId="054D5444" w14:textId="10C865FF" w:rsidR="00FF6578" w:rsidRDefault="00FF6578" w:rsidP="00EF1576">
      <w:pPr>
        <w:rPr>
          <w:rFonts w:ascii="Arial" w:hAnsi="Arial" w:cs="Arial"/>
          <w:b/>
          <w:bCs/>
          <w:sz w:val="22"/>
          <w:szCs w:val="20"/>
          <w:u w:val="single"/>
        </w:rPr>
      </w:pPr>
    </w:p>
    <w:p w14:paraId="7319CA5F" w14:textId="77777777" w:rsidR="00EC19A7" w:rsidRDefault="00EC19A7" w:rsidP="00EF1576">
      <w:pPr>
        <w:rPr>
          <w:rFonts w:ascii="Arial" w:hAnsi="Arial" w:cs="Arial"/>
          <w:b/>
          <w:bCs/>
          <w:sz w:val="22"/>
          <w:szCs w:val="20"/>
          <w:u w:val="single"/>
        </w:rPr>
      </w:pPr>
    </w:p>
    <w:p w14:paraId="3EB87AB8" w14:textId="77777777" w:rsidR="00913317" w:rsidRDefault="00913317" w:rsidP="00B15A79">
      <w:pPr>
        <w:pStyle w:val="Normativo"/>
        <w:tabs>
          <w:tab w:val="clear" w:pos="181"/>
        </w:tabs>
        <w:rPr>
          <w:rFonts w:cs="Arial"/>
          <w:b/>
          <w:bCs/>
          <w:sz w:val="22"/>
          <w:u w:val="single"/>
        </w:rPr>
      </w:pPr>
    </w:p>
    <w:p w14:paraId="787BE9AF" w14:textId="3D2090C6" w:rsidR="0056291C" w:rsidRPr="0093796F" w:rsidRDefault="0056291C" w:rsidP="00921BC6">
      <w:pPr>
        <w:pStyle w:val="Normativo"/>
        <w:tabs>
          <w:tab w:val="clear" w:pos="181"/>
        </w:tabs>
        <w:rPr>
          <w:rFonts w:cs="Arial"/>
          <w:b/>
          <w:bCs/>
          <w:sz w:val="22"/>
          <w:u w:val="single"/>
        </w:rPr>
      </w:pPr>
      <w:r w:rsidRPr="00DD6CCD">
        <w:rPr>
          <w:rFonts w:cs="Arial"/>
          <w:b/>
          <w:bCs/>
          <w:sz w:val="22"/>
        </w:rPr>
        <w:t>Histórico de Versões</w:t>
      </w:r>
    </w:p>
    <w:tbl>
      <w:tblPr>
        <w:tblW w:w="992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2"/>
        <w:gridCol w:w="1110"/>
        <w:gridCol w:w="2150"/>
        <w:gridCol w:w="2268"/>
        <w:gridCol w:w="2693"/>
      </w:tblGrid>
      <w:tr w:rsidR="0056291C" w14:paraId="5BF4D51D" w14:textId="77777777" w:rsidTr="00506C62">
        <w:trPr>
          <w:trHeight w:val="300"/>
          <w:jc w:val="center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noWrap/>
            <w:vAlign w:val="bottom"/>
            <w:hideMark/>
          </w:tcPr>
          <w:p w14:paraId="44C0C5AD" w14:textId="77777777" w:rsidR="0056291C" w:rsidRPr="00246F75" w:rsidRDefault="0056291C" w:rsidP="004B56B3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 w:rsidRPr="00246F75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Data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9999"/>
            <w:noWrap/>
            <w:vAlign w:val="bottom"/>
            <w:hideMark/>
          </w:tcPr>
          <w:p w14:paraId="326C554A" w14:textId="77777777" w:rsidR="0056291C" w:rsidRPr="00246F75" w:rsidRDefault="0056291C" w:rsidP="004B56B3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 w:rsidRPr="00246F75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Versão</w:t>
            </w:r>
          </w:p>
        </w:tc>
        <w:tc>
          <w:tcPr>
            <w:tcW w:w="2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9999"/>
            <w:noWrap/>
            <w:vAlign w:val="bottom"/>
            <w:hideMark/>
          </w:tcPr>
          <w:p w14:paraId="0110D0C0" w14:textId="77777777" w:rsidR="0056291C" w:rsidRPr="00246F75" w:rsidRDefault="0056291C" w:rsidP="004B56B3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 w:rsidRPr="00246F75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Autor(es)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9999"/>
            <w:noWrap/>
            <w:vAlign w:val="bottom"/>
            <w:hideMark/>
          </w:tcPr>
          <w:p w14:paraId="7D25198F" w14:textId="77777777" w:rsidR="0056291C" w:rsidRPr="00246F75" w:rsidRDefault="0056291C" w:rsidP="004B56B3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 w:rsidRPr="00246F75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Email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9999"/>
            <w:noWrap/>
            <w:vAlign w:val="bottom"/>
            <w:hideMark/>
          </w:tcPr>
          <w:p w14:paraId="13526B8E" w14:textId="77777777" w:rsidR="0056291C" w:rsidRPr="00246F75" w:rsidRDefault="0056291C" w:rsidP="004B56B3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 w:rsidRPr="00246F75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Descrição</w:t>
            </w:r>
          </w:p>
        </w:tc>
      </w:tr>
      <w:tr w:rsidR="0056291C" w14:paraId="66DFC99D" w14:textId="77777777" w:rsidTr="00506C62">
        <w:trPr>
          <w:trHeight w:val="300"/>
          <w:jc w:val="center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0B205" w14:textId="77777777" w:rsidR="0056291C" w:rsidRPr="00846236" w:rsidRDefault="0056291C" w:rsidP="004B56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46236">
              <w:rPr>
                <w:rFonts w:ascii="Arial" w:hAnsi="Arial" w:cs="Arial"/>
                <w:sz w:val="16"/>
                <w:szCs w:val="16"/>
              </w:rPr>
              <w:t>14/06/2024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A46A7" w14:textId="77777777" w:rsidR="0056291C" w:rsidRPr="00846236" w:rsidRDefault="0056291C" w:rsidP="004B56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46236">
              <w:rPr>
                <w:rFonts w:ascii="Arial" w:hAnsi="Arial" w:cs="Arial"/>
                <w:sz w:val="16"/>
                <w:szCs w:val="16"/>
              </w:rPr>
              <w:t>1.0</w:t>
            </w:r>
          </w:p>
        </w:tc>
        <w:tc>
          <w:tcPr>
            <w:tcW w:w="2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55089" w14:textId="77777777" w:rsidR="0056291C" w:rsidRPr="00846236" w:rsidRDefault="0056291C" w:rsidP="004B56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46236">
              <w:rPr>
                <w:rFonts w:ascii="Arial" w:hAnsi="Arial" w:cs="Arial"/>
                <w:sz w:val="16"/>
                <w:szCs w:val="16"/>
              </w:rPr>
              <w:t>Jeferson Moraes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F3F68" w14:textId="225E7ECA" w:rsidR="0056291C" w:rsidRPr="00846236" w:rsidRDefault="00921BC6" w:rsidP="004B56B3">
            <w:pPr>
              <w:jc w:val="center"/>
              <w:rPr>
                <w:rFonts w:ascii="Arial" w:hAnsi="Arial" w:cs="Arial"/>
                <w:sz w:val="16"/>
                <w:szCs w:val="16"/>
                <w:u w:val="single"/>
              </w:rPr>
            </w:pPr>
            <w:hyperlink r:id="rId11" w:history="1">
              <w:r w:rsidRPr="00846236">
                <w:rPr>
                  <w:rStyle w:val="Hyperlink"/>
                  <w:rFonts w:cs="Arial"/>
                  <w:sz w:val="16"/>
                  <w:szCs w:val="16"/>
                </w:rPr>
                <w:t>C0686963@vale.com</w:t>
              </w:r>
            </w:hyperlink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055FD" w14:textId="77777777" w:rsidR="0056291C" w:rsidRPr="00846236" w:rsidRDefault="0056291C" w:rsidP="004B56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46236">
              <w:rPr>
                <w:rFonts w:ascii="Arial" w:hAnsi="Arial" w:cs="Arial"/>
                <w:sz w:val="16"/>
                <w:szCs w:val="16"/>
              </w:rPr>
              <w:t>Versão Inicial</w:t>
            </w:r>
          </w:p>
        </w:tc>
      </w:tr>
      <w:tr w:rsidR="00506C62" w14:paraId="26A97069" w14:textId="77777777" w:rsidTr="00506C62">
        <w:trPr>
          <w:trHeight w:val="300"/>
          <w:jc w:val="center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83C3F8" w14:textId="5660BD13" w:rsidR="00506C62" w:rsidRPr="00846236" w:rsidRDefault="00D907F0" w:rsidP="004B56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16/10/2024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01C0DC" w14:textId="55BC1780" w:rsidR="00506C62" w:rsidRPr="00846236" w:rsidRDefault="00D907F0" w:rsidP="004B56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1.1</w:t>
            </w:r>
          </w:p>
        </w:tc>
        <w:tc>
          <w:tcPr>
            <w:tcW w:w="2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508181" w14:textId="29C507C0" w:rsidR="00506C62" w:rsidRPr="00846236" w:rsidRDefault="00D907F0" w:rsidP="004B56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Jeferson Moraes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84F394" w14:textId="1F34E88A" w:rsidR="00506C62" w:rsidRPr="00D907F0" w:rsidRDefault="00D907F0" w:rsidP="004B56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hyperlink r:id="rId12" w:history="1">
              <w:r w:rsidRPr="00D907F0">
                <w:rPr>
                  <w:rStyle w:val="Hyperlink"/>
                  <w:rFonts w:cs="Arial"/>
                  <w:sz w:val="16"/>
                  <w:szCs w:val="16"/>
                </w:rPr>
                <w:t>C0686963@vale.com</w:t>
              </w:r>
            </w:hyperlink>
            <w:r w:rsidRPr="00D907F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8133B4" w14:textId="5A62675F" w:rsidR="00506C62" w:rsidRPr="00846236" w:rsidRDefault="00D907F0" w:rsidP="004B56B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Atualização nos tópicos 1, 3 e 5</w:t>
            </w:r>
          </w:p>
        </w:tc>
      </w:tr>
    </w:tbl>
    <w:p w14:paraId="4FC29C35" w14:textId="77777777" w:rsidR="0056291C" w:rsidRPr="00E058C3" w:rsidRDefault="0056291C" w:rsidP="0056291C">
      <w:pPr>
        <w:pStyle w:val="Normativo"/>
        <w:tabs>
          <w:tab w:val="clear" w:pos="181"/>
        </w:tabs>
        <w:rPr>
          <w:rFonts w:cs="Arial"/>
          <w:b/>
          <w:bCs/>
          <w:sz w:val="22"/>
          <w:u w:val="single"/>
        </w:rPr>
      </w:pPr>
    </w:p>
    <w:p w14:paraId="3B1CE9D8" w14:textId="2CA1DBD3" w:rsidR="0056291C" w:rsidRPr="0093796F" w:rsidRDefault="0056291C" w:rsidP="006329AE">
      <w:pPr>
        <w:pStyle w:val="Normativo"/>
        <w:tabs>
          <w:tab w:val="clear" w:pos="181"/>
          <w:tab w:val="left" w:pos="4481"/>
        </w:tabs>
        <w:rPr>
          <w:rFonts w:cs="Arial"/>
          <w:b/>
          <w:bCs/>
          <w:sz w:val="22"/>
          <w:u w:val="single"/>
        </w:rPr>
      </w:pPr>
      <w:r>
        <w:rPr>
          <w:rFonts w:cs="Arial"/>
          <w:b/>
          <w:bCs/>
          <w:sz w:val="22"/>
        </w:rPr>
        <w:t>Revisores</w:t>
      </w:r>
      <w:r w:rsidR="006329AE">
        <w:rPr>
          <w:rFonts w:cs="Arial"/>
          <w:b/>
          <w:bCs/>
          <w:sz w:val="22"/>
        </w:rPr>
        <w:tab/>
      </w:r>
    </w:p>
    <w:tbl>
      <w:tblPr>
        <w:tblW w:w="991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9"/>
        <w:gridCol w:w="2866"/>
        <w:gridCol w:w="3544"/>
        <w:gridCol w:w="1559"/>
      </w:tblGrid>
      <w:tr w:rsidR="0056291C" w:rsidRPr="00825C5C" w14:paraId="6155E1DB" w14:textId="77777777" w:rsidTr="00CD5633">
        <w:trPr>
          <w:trHeight w:val="223"/>
          <w:jc w:val="center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noWrap/>
            <w:vAlign w:val="center"/>
            <w:hideMark/>
          </w:tcPr>
          <w:p w14:paraId="5F43E181" w14:textId="77777777" w:rsidR="0056291C" w:rsidRPr="0058551F" w:rsidRDefault="0056291C" w:rsidP="004B56B3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 w:rsidRPr="0058551F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Revisor</w:t>
            </w:r>
          </w:p>
        </w:tc>
        <w:tc>
          <w:tcPr>
            <w:tcW w:w="2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9999"/>
            <w:noWrap/>
            <w:vAlign w:val="center"/>
            <w:hideMark/>
          </w:tcPr>
          <w:p w14:paraId="4A2EEA21" w14:textId="77777777" w:rsidR="0056291C" w:rsidRPr="0058551F" w:rsidRDefault="0056291C" w:rsidP="004B56B3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 w:rsidRPr="0058551F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Email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9999"/>
            <w:noWrap/>
            <w:vAlign w:val="center"/>
            <w:hideMark/>
          </w:tcPr>
          <w:p w14:paraId="04D8CCC8" w14:textId="77777777" w:rsidR="0056291C" w:rsidRPr="0058551F" w:rsidRDefault="0056291C" w:rsidP="004B56B3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 w:rsidRPr="0058551F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Gerência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9999"/>
            <w:vAlign w:val="center"/>
            <w:hideMark/>
          </w:tcPr>
          <w:p w14:paraId="0C34D180" w14:textId="1049BD7D" w:rsidR="0056291C" w:rsidRPr="0058551F" w:rsidRDefault="0056291C" w:rsidP="004B56B3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 w:rsidRPr="0058551F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Data Revisão</w:t>
            </w:r>
          </w:p>
        </w:tc>
      </w:tr>
      <w:tr w:rsidR="0056291C" w:rsidRPr="00825C5C" w14:paraId="6A6206DF" w14:textId="77777777" w:rsidTr="004B56B3">
        <w:trPr>
          <w:trHeight w:val="300"/>
          <w:jc w:val="center"/>
        </w:trPr>
        <w:tc>
          <w:tcPr>
            <w:tcW w:w="1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67DE7" w14:textId="77777777" w:rsidR="0056291C" w:rsidRPr="00846236" w:rsidRDefault="0056291C" w:rsidP="004B56B3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6236">
              <w:rPr>
                <w:rFonts w:ascii="Arial" w:hAnsi="Arial" w:cs="Arial"/>
                <w:color w:val="000000"/>
                <w:sz w:val="16"/>
                <w:szCs w:val="16"/>
              </w:rPr>
              <w:t>Jeferson Rosário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8DD9B" w14:textId="15A17323" w:rsidR="0056291C" w:rsidRPr="00846236" w:rsidRDefault="00137682" w:rsidP="004B56B3">
            <w:pPr>
              <w:jc w:val="center"/>
              <w:rPr>
                <w:rFonts w:ascii="Arial" w:hAnsi="Arial" w:cs="Arial"/>
                <w:color w:val="467886"/>
                <w:sz w:val="16"/>
                <w:szCs w:val="16"/>
                <w:u w:val="single"/>
              </w:rPr>
            </w:pPr>
            <w:hyperlink r:id="rId13" w:history="1">
              <w:r w:rsidRPr="00846236">
                <w:rPr>
                  <w:rStyle w:val="Hyperlink"/>
                  <w:rFonts w:cs="Arial"/>
                  <w:sz w:val="16"/>
                  <w:szCs w:val="16"/>
                </w:rPr>
                <w:t>jeferson.rosario@vale.com</w:t>
              </w:r>
            </w:hyperlink>
            <w:r w:rsidRPr="00846236">
              <w:rPr>
                <w:rFonts w:ascii="Arial" w:hAnsi="Arial" w:cs="Arial"/>
                <w:color w:val="467886"/>
                <w:sz w:val="16"/>
                <w:szCs w:val="16"/>
                <w:u w:val="single"/>
              </w:rPr>
              <w:t xml:space="preserve">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BA8994" w14:textId="41DC4530" w:rsidR="0056291C" w:rsidRPr="00846236" w:rsidRDefault="00C0222D" w:rsidP="004B56B3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6236">
              <w:rPr>
                <w:rFonts w:ascii="Arial" w:hAnsi="Arial" w:cs="Arial"/>
                <w:color w:val="000000"/>
                <w:sz w:val="16"/>
                <w:szCs w:val="16"/>
              </w:rPr>
              <w:t>Eng. Man</w:t>
            </w:r>
            <w:r w:rsidR="00846236" w:rsidRPr="00846236">
              <w:rPr>
                <w:rFonts w:ascii="Arial" w:hAnsi="Arial" w:cs="Arial"/>
                <w:color w:val="000000"/>
                <w:sz w:val="16"/>
                <w:szCs w:val="16"/>
              </w:rPr>
              <w:t>utenção</w:t>
            </w:r>
            <w:r w:rsidRPr="00846236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 w:rsidR="00A3002B">
              <w:rPr>
                <w:rFonts w:ascii="Arial" w:hAnsi="Arial" w:cs="Arial"/>
                <w:color w:val="000000"/>
                <w:sz w:val="16"/>
                <w:szCs w:val="16"/>
              </w:rPr>
              <w:t>e Fundação Tecnológica</w:t>
            </w:r>
            <w:r w:rsidR="0056291C" w:rsidRPr="0084623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CDFC9" w14:textId="22CBEB54" w:rsidR="0056291C" w:rsidRPr="00846236" w:rsidRDefault="0056291C" w:rsidP="004B56B3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6236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  <w:r w:rsidR="00703CE2"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  <w:r w:rsidRPr="00846236">
              <w:rPr>
                <w:rFonts w:ascii="Arial" w:hAnsi="Arial" w:cs="Arial"/>
                <w:color w:val="000000"/>
                <w:sz w:val="16"/>
                <w:szCs w:val="16"/>
              </w:rPr>
              <w:t>/06/2024</w:t>
            </w:r>
          </w:p>
        </w:tc>
      </w:tr>
      <w:tr w:rsidR="0056291C" w:rsidRPr="00825C5C" w14:paraId="7A89C9A8" w14:textId="77777777" w:rsidTr="004B56B3">
        <w:trPr>
          <w:trHeight w:val="300"/>
          <w:jc w:val="center"/>
        </w:trPr>
        <w:tc>
          <w:tcPr>
            <w:tcW w:w="1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E85BB" w14:textId="77777777" w:rsidR="0056291C" w:rsidRPr="00846236" w:rsidRDefault="0056291C" w:rsidP="004B56B3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6236">
              <w:rPr>
                <w:rFonts w:ascii="Arial" w:hAnsi="Arial" w:cs="Arial"/>
                <w:color w:val="000000"/>
                <w:sz w:val="16"/>
                <w:szCs w:val="16"/>
              </w:rPr>
              <w:t>Jocimar Batista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D4647" w14:textId="14AB246D" w:rsidR="0056291C" w:rsidRPr="00846236" w:rsidRDefault="004C537B" w:rsidP="004B56B3">
            <w:pPr>
              <w:jc w:val="center"/>
              <w:rPr>
                <w:rFonts w:ascii="Arial" w:hAnsi="Arial" w:cs="Arial"/>
                <w:color w:val="467886"/>
                <w:sz w:val="16"/>
                <w:szCs w:val="16"/>
                <w:u w:val="single"/>
              </w:rPr>
            </w:pPr>
            <w:hyperlink r:id="rId14" w:history="1">
              <w:r w:rsidRPr="00846236">
                <w:rPr>
                  <w:rStyle w:val="Hyperlink"/>
                  <w:rFonts w:cs="Arial"/>
                  <w:sz w:val="16"/>
                  <w:szCs w:val="16"/>
                </w:rPr>
                <w:t>jocimar.batista@vale.com</w:t>
              </w:r>
            </w:hyperlink>
            <w:r w:rsidRPr="00846236">
              <w:rPr>
                <w:rFonts w:ascii="Arial" w:hAnsi="Arial" w:cs="Arial"/>
                <w:color w:val="467886"/>
                <w:sz w:val="16"/>
                <w:szCs w:val="16"/>
                <w:u w:val="single"/>
              </w:rPr>
              <w:t xml:space="preserve">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DE87D" w14:textId="22E5B0B0" w:rsidR="0056291C" w:rsidRPr="00846236" w:rsidRDefault="00983611" w:rsidP="004B56B3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6236">
              <w:rPr>
                <w:rFonts w:ascii="Arial" w:hAnsi="Arial" w:cs="Arial"/>
                <w:color w:val="000000"/>
                <w:sz w:val="16"/>
                <w:szCs w:val="16"/>
              </w:rPr>
              <w:t xml:space="preserve">Eng. Manutenção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 Fundação Tecnológica</w:t>
            </w:r>
            <w:r w:rsidRPr="00846236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CBCF5" w14:textId="6D228CC6" w:rsidR="0056291C" w:rsidRPr="00846236" w:rsidRDefault="0056291C" w:rsidP="004B56B3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846236"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  <w:r w:rsidR="00703CE2"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  <w:r w:rsidRPr="00846236">
              <w:rPr>
                <w:rFonts w:ascii="Arial" w:hAnsi="Arial" w:cs="Arial"/>
                <w:color w:val="000000"/>
                <w:sz w:val="16"/>
                <w:szCs w:val="16"/>
              </w:rPr>
              <w:t>/06/2024</w:t>
            </w:r>
          </w:p>
        </w:tc>
      </w:tr>
    </w:tbl>
    <w:p w14:paraId="73F1B7C1" w14:textId="77777777" w:rsidR="008B0BB7" w:rsidRDefault="008B0BB7" w:rsidP="00DE59A3">
      <w:pPr>
        <w:pStyle w:val="Normativo"/>
        <w:tabs>
          <w:tab w:val="clear" w:pos="181"/>
        </w:tabs>
        <w:rPr>
          <w:rFonts w:cs="Arial"/>
          <w:b/>
          <w:bCs/>
          <w:sz w:val="22"/>
        </w:rPr>
      </w:pPr>
    </w:p>
    <w:p w14:paraId="5B9EB8C8" w14:textId="7AED12A8" w:rsidR="00DE59A3" w:rsidRPr="0093796F" w:rsidRDefault="00DE59A3" w:rsidP="00DE59A3">
      <w:pPr>
        <w:pStyle w:val="Normativo"/>
        <w:tabs>
          <w:tab w:val="clear" w:pos="181"/>
        </w:tabs>
        <w:rPr>
          <w:rFonts w:cs="Arial"/>
          <w:b/>
          <w:bCs/>
          <w:sz w:val="22"/>
        </w:rPr>
      </w:pPr>
      <w:r w:rsidRPr="0093796F">
        <w:rPr>
          <w:rFonts w:cs="Arial"/>
          <w:b/>
          <w:bCs/>
          <w:sz w:val="22"/>
        </w:rPr>
        <w:t>R</w:t>
      </w:r>
      <w:r w:rsidR="0093796F">
        <w:rPr>
          <w:rFonts w:cs="Arial"/>
          <w:b/>
          <w:bCs/>
          <w:sz w:val="22"/>
        </w:rPr>
        <w:t>eferencias</w:t>
      </w:r>
    </w:p>
    <w:p w14:paraId="7323CA56" w14:textId="77777777" w:rsidR="00DE59A3" w:rsidRDefault="00DE59A3" w:rsidP="00DE59A3">
      <w:pPr>
        <w:pStyle w:val="Normativo"/>
        <w:tabs>
          <w:tab w:val="clear" w:pos="181"/>
        </w:tabs>
        <w:ind w:left="284"/>
        <w:rPr>
          <w:rFonts w:cs="Arial"/>
          <w:sz w:val="22"/>
        </w:rPr>
      </w:pPr>
      <w:r w:rsidRPr="004737D3">
        <w:rPr>
          <w:rFonts w:cs="Arial"/>
          <w:sz w:val="22"/>
        </w:rPr>
        <w:t>PGS-004706 - Gerenciamento de Mudança de Tecnologia</w:t>
      </w:r>
    </w:p>
    <w:p w14:paraId="3F1644D8" w14:textId="77777777" w:rsidR="00DE59A3" w:rsidRDefault="00DE59A3" w:rsidP="00DE59A3">
      <w:pPr>
        <w:pStyle w:val="Normativo"/>
        <w:tabs>
          <w:tab w:val="clear" w:pos="181"/>
        </w:tabs>
        <w:ind w:left="284"/>
        <w:rPr>
          <w:rFonts w:cs="Arial"/>
          <w:sz w:val="22"/>
        </w:rPr>
      </w:pPr>
      <w:r w:rsidRPr="005B6CEC">
        <w:rPr>
          <w:rFonts w:cs="Arial"/>
          <w:sz w:val="22"/>
        </w:rPr>
        <w:t>PNR-000013 - Diretrizes Globais para o Desenvolvimento de Documentos Normativos</w:t>
      </w:r>
    </w:p>
    <w:p w14:paraId="545BF932" w14:textId="77777777" w:rsidR="00DE59A3" w:rsidRDefault="00DE59A3" w:rsidP="00DE59A3">
      <w:pPr>
        <w:pStyle w:val="Normativo"/>
        <w:tabs>
          <w:tab w:val="clear" w:pos="181"/>
        </w:tabs>
        <w:ind w:left="284"/>
        <w:rPr>
          <w:rFonts w:cs="Arial"/>
          <w:sz w:val="22"/>
        </w:rPr>
      </w:pPr>
      <w:r w:rsidRPr="005B6CEC">
        <w:rPr>
          <w:rFonts w:cs="Arial"/>
          <w:sz w:val="22"/>
        </w:rPr>
        <w:t>TS-0044 - Procedimento para Mudanças em Ambientes Críticos</w:t>
      </w:r>
    </w:p>
    <w:p w14:paraId="0F614C15" w14:textId="77777777" w:rsidR="00EC19A7" w:rsidRDefault="00EC19A7" w:rsidP="00EF1576">
      <w:pPr>
        <w:rPr>
          <w:rFonts w:ascii="Arial" w:hAnsi="Arial" w:cs="Arial"/>
          <w:b/>
          <w:bCs/>
          <w:sz w:val="22"/>
          <w:szCs w:val="20"/>
          <w:u w:val="single"/>
        </w:rPr>
      </w:pPr>
    </w:p>
    <w:p w14:paraId="302CCDA6" w14:textId="77777777" w:rsidR="00EC19A7" w:rsidRPr="00EF1576" w:rsidRDefault="00EC19A7" w:rsidP="00EF1576">
      <w:pPr>
        <w:rPr>
          <w:rFonts w:ascii="Arial" w:hAnsi="Arial" w:cs="Arial"/>
          <w:b/>
          <w:bCs/>
          <w:sz w:val="22"/>
          <w:szCs w:val="20"/>
          <w:u w:val="single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4315826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0F82894" w14:textId="687B180A" w:rsidR="006D6BCE" w:rsidRPr="006642E0" w:rsidRDefault="006D6BCE">
          <w:pPr>
            <w:pStyle w:val="CabealhodoSumrio"/>
            <w:rPr>
              <w:rFonts w:ascii="Arial" w:hAnsi="Arial" w:cs="Arial"/>
              <w:b/>
              <w:bCs/>
              <w:color w:val="auto"/>
              <w:sz w:val="22"/>
              <w:szCs w:val="22"/>
            </w:rPr>
          </w:pPr>
          <w:r w:rsidRPr="006642E0">
            <w:rPr>
              <w:rFonts w:ascii="Arial" w:hAnsi="Arial" w:cs="Arial"/>
              <w:b/>
              <w:bCs/>
              <w:color w:val="auto"/>
              <w:sz w:val="22"/>
              <w:szCs w:val="22"/>
            </w:rPr>
            <w:t>Sumário</w:t>
          </w:r>
        </w:p>
        <w:p w14:paraId="4BAA5B3E" w14:textId="376D424B" w:rsidR="004F0AEF" w:rsidRDefault="006D6BCE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837458" w:history="1">
            <w:r w:rsidR="004F0AEF" w:rsidRPr="00F63FD0">
              <w:rPr>
                <w:rStyle w:val="Hyperlink"/>
                <w:noProof/>
              </w:rPr>
              <w:t>1)</w:t>
            </w:r>
            <w:r w:rsidR="004F0AE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4F0AEF" w:rsidRPr="00F63FD0">
              <w:rPr>
                <w:rStyle w:val="Hyperlink"/>
                <w:noProof/>
              </w:rPr>
              <w:t>Recomendações Gerais</w:t>
            </w:r>
            <w:r w:rsidR="004F0AEF">
              <w:rPr>
                <w:noProof/>
                <w:webHidden/>
              </w:rPr>
              <w:tab/>
            </w:r>
            <w:r w:rsidR="004F0AEF">
              <w:rPr>
                <w:noProof/>
                <w:webHidden/>
              </w:rPr>
              <w:fldChar w:fldCharType="begin"/>
            </w:r>
            <w:r w:rsidR="004F0AEF">
              <w:rPr>
                <w:noProof/>
                <w:webHidden/>
              </w:rPr>
              <w:instrText xml:space="preserve"> PAGEREF _Toc182837458 \h </w:instrText>
            </w:r>
            <w:r w:rsidR="004F0AEF">
              <w:rPr>
                <w:noProof/>
                <w:webHidden/>
              </w:rPr>
            </w:r>
            <w:r w:rsidR="004F0AEF">
              <w:rPr>
                <w:noProof/>
                <w:webHidden/>
              </w:rPr>
              <w:fldChar w:fldCharType="separate"/>
            </w:r>
            <w:r w:rsidR="004F0AEF">
              <w:rPr>
                <w:noProof/>
                <w:webHidden/>
              </w:rPr>
              <w:t>1</w:t>
            </w:r>
            <w:r w:rsidR="004F0AEF">
              <w:rPr>
                <w:noProof/>
                <w:webHidden/>
              </w:rPr>
              <w:fldChar w:fldCharType="end"/>
            </w:r>
          </w:hyperlink>
        </w:p>
        <w:p w14:paraId="617B2F9D" w14:textId="00859826" w:rsidR="004F0AEF" w:rsidRDefault="004F0AEF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837459" w:history="1">
            <w:r w:rsidRPr="00F63FD0">
              <w:rPr>
                <w:rStyle w:val="Hyperlink"/>
                <w:noProof/>
              </w:rPr>
              <w:t>2)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63FD0">
              <w:rPr>
                <w:rStyle w:val="Hyperlink"/>
                <w:noProof/>
              </w:rPr>
              <w:t>Informações Gerais Sobre a Mudança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E8EEC" w14:textId="1B75F12E" w:rsidR="004F0AEF" w:rsidRDefault="004F0AEF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837460" w:history="1">
            <w:r w:rsidRPr="00F63FD0">
              <w:rPr>
                <w:rStyle w:val="Hyperlink"/>
                <w:noProof/>
              </w:rPr>
              <w:t>3)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63FD0">
              <w:rPr>
                <w:rStyle w:val="Hyperlink"/>
                <w:noProof/>
              </w:rPr>
              <w:t>Equipe Responsável e Plano de 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DDB5C" w14:textId="7743C88A" w:rsidR="004F0AEF" w:rsidRDefault="004F0AEF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837461" w:history="1">
            <w:r w:rsidRPr="00F63FD0">
              <w:rPr>
                <w:rStyle w:val="Hyperlink"/>
                <w:noProof/>
              </w:rPr>
              <w:t>4)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63FD0">
              <w:rPr>
                <w:rStyle w:val="Hyperlink"/>
                <w:noProof/>
              </w:rPr>
              <w:t>Itens Relacionados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53A48" w14:textId="6199B75D" w:rsidR="004F0AEF" w:rsidRDefault="004F0AEF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837462" w:history="1">
            <w:r w:rsidRPr="00F63FD0">
              <w:rPr>
                <w:rStyle w:val="Hyperlink"/>
                <w:noProof/>
              </w:rPr>
              <w:t>5)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63FD0">
              <w:rPr>
                <w:rStyle w:val="Hyperlink"/>
                <w:noProof/>
              </w:rPr>
              <w:t>Atividades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99853" w14:textId="116757BF" w:rsidR="004F0AEF" w:rsidRDefault="004F0AEF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2837463" w:history="1">
            <w:r w:rsidRPr="00F63FD0">
              <w:rPr>
                <w:rStyle w:val="Hyperlink"/>
                <w:noProof/>
              </w:rPr>
              <w:t>6)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63FD0">
              <w:rPr>
                <w:rStyle w:val="Hyperlink"/>
                <w:noProof/>
              </w:rPr>
              <w:t>Informações Complementares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_Toc182837463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98569" w14:textId="78657C85" w:rsidR="006D6BCE" w:rsidRDefault="006D6BCE">
          <w:r>
            <w:rPr>
              <w:b/>
              <w:bCs/>
            </w:rPr>
            <w:fldChar w:fldCharType="end"/>
          </w:r>
        </w:p>
      </w:sdtContent>
    </w:sdt>
    <w:p w14:paraId="500A3222" w14:textId="77777777" w:rsidR="00F048D9" w:rsidRDefault="00F048D9" w:rsidP="00FF6578">
      <w:pPr>
        <w:pStyle w:val="Normativo"/>
        <w:tabs>
          <w:tab w:val="clear" w:pos="181"/>
        </w:tabs>
        <w:ind w:left="284"/>
        <w:rPr>
          <w:rFonts w:cs="Arial"/>
          <w:b/>
          <w:bCs/>
          <w:sz w:val="22"/>
        </w:rPr>
      </w:pPr>
    </w:p>
    <w:p w14:paraId="62AC53FA" w14:textId="77777777" w:rsidR="00FF6578" w:rsidRDefault="00FF6578" w:rsidP="00FF6578">
      <w:pPr>
        <w:pStyle w:val="Normativo"/>
        <w:tabs>
          <w:tab w:val="clear" w:pos="181"/>
        </w:tabs>
        <w:ind w:left="284"/>
        <w:rPr>
          <w:rFonts w:cs="Arial"/>
          <w:b/>
          <w:bCs/>
          <w:sz w:val="22"/>
        </w:rPr>
      </w:pPr>
    </w:p>
    <w:p w14:paraId="6BADAB91" w14:textId="77777777" w:rsidR="00ED4ED6" w:rsidRDefault="00ED4ED6" w:rsidP="00ED4ED6">
      <w:pPr>
        <w:tabs>
          <w:tab w:val="center" w:pos="5103"/>
        </w:tabs>
        <w:jc w:val="center"/>
        <w:rPr>
          <w:rFonts w:cs="Arial"/>
          <w:b/>
          <w:bCs/>
          <w:sz w:val="22"/>
        </w:rPr>
      </w:pPr>
    </w:p>
    <w:p w14:paraId="7A163886" w14:textId="49EEDD54" w:rsidR="00FF6578" w:rsidRPr="0093796F" w:rsidRDefault="00756176" w:rsidP="00ED4ED6">
      <w:pPr>
        <w:tabs>
          <w:tab w:val="center" w:pos="5103"/>
        </w:tabs>
        <w:rPr>
          <w:rFonts w:ascii="Arial" w:hAnsi="Arial" w:cs="Arial"/>
          <w:b/>
          <w:bCs/>
          <w:sz w:val="22"/>
          <w:szCs w:val="20"/>
        </w:rPr>
      </w:pPr>
      <w:r w:rsidRPr="00ED4ED6">
        <w:rPr>
          <w:rFonts w:cs="Arial"/>
          <w:sz w:val="22"/>
        </w:rPr>
        <w:br w:type="page"/>
      </w:r>
      <w:r w:rsidR="00ED4ED6">
        <w:rPr>
          <w:rFonts w:cs="Arial"/>
          <w:b/>
          <w:bCs/>
          <w:sz w:val="22"/>
        </w:rPr>
        <w:lastRenderedPageBreak/>
        <w:tab/>
      </w:r>
    </w:p>
    <w:p w14:paraId="614C0A54" w14:textId="692C35A6" w:rsidR="00251975" w:rsidRPr="00251975" w:rsidRDefault="008B49E8" w:rsidP="00AE1F5C">
      <w:pPr>
        <w:pStyle w:val="Ttulo1"/>
        <w:numPr>
          <w:ilvl w:val="0"/>
          <w:numId w:val="5"/>
        </w:numPr>
      </w:pPr>
      <w:bookmarkStart w:id="0" w:name="_Toc182837458"/>
      <w:r>
        <w:t xml:space="preserve">Recomendações </w:t>
      </w:r>
      <w:r w:rsidR="00ED029F">
        <w:t>G</w:t>
      </w:r>
      <w:r>
        <w:t>erais</w:t>
      </w:r>
      <w:bookmarkEnd w:id="0"/>
    </w:p>
    <w:p w14:paraId="751FF6F5" w14:textId="50781008" w:rsidR="003E5581" w:rsidRDefault="003E5581" w:rsidP="00AE1F5C">
      <w:pPr>
        <w:pStyle w:val="Normativo"/>
        <w:numPr>
          <w:ilvl w:val="1"/>
          <w:numId w:val="4"/>
        </w:numPr>
        <w:tabs>
          <w:tab w:val="clear" w:pos="181"/>
        </w:tabs>
        <w:rPr>
          <w:rFonts w:cs="Arial"/>
          <w:sz w:val="22"/>
        </w:rPr>
      </w:pPr>
      <w:r w:rsidRPr="00624E8A">
        <w:rPr>
          <w:rFonts w:cs="Arial"/>
          <w:sz w:val="22"/>
        </w:rPr>
        <w:t xml:space="preserve">Todas as configurações e preenchimento da RFC no </w:t>
      </w:r>
      <w:proofErr w:type="spellStart"/>
      <w:r w:rsidRPr="00624E8A">
        <w:rPr>
          <w:rFonts w:cs="Arial"/>
          <w:sz w:val="22"/>
        </w:rPr>
        <w:t>Service-Now</w:t>
      </w:r>
      <w:proofErr w:type="spellEnd"/>
      <w:r w:rsidRPr="00624E8A">
        <w:rPr>
          <w:rFonts w:cs="Arial"/>
          <w:sz w:val="22"/>
        </w:rPr>
        <w:t xml:space="preserve"> devem seguir as orientações do PGS-004706 - Gerenciamento de Mudança de Tecnologia.</w:t>
      </w:r>
    </w:p>
    <w:p w14:paraId="7224517D" w14:textId="108C6589" w:rsidR="00F06D9F" w:rsidRPr="00A7378A" w:rsidRDefault="00532420" w:rsidP="00AE1F5C">
      <w:pPr>
        <w:pStyle w:val="Normativo"/>
        <w:numPr>
          <w:ilvl w:val="1"/>
          <w:numId w:val="4"/>
        </w:numPr>
        <w:tabs>
          <w:tab w:val="clear" w:pos="181"/>
        </w:tabs>
        <w:rPr>
          <w:rFonts w:cs="Arial"/>
          <w:sz w:val="22"/>
        </w:rPr>
      </w:pPr>
      <w:r>
        <w:rPr>
          <w:rFonts w:cs="Arial"/>
          <w:sz w:val="22"/>
        </w:rPr>
        <w:t xml:space="preserve">Sempre </w:t>
      </w:r>
      <w:r w:rsidR="00F90D24">
        <w:rPr>
          <w:rFonts w:cs="Arial"/>
          <w:sz w:val="22"/>
        </w:rPr>
        <w:t xml:space="preserve">utilizar o nome padrão </w:t>
      </w:r>
      <w:r w:rsidR="00F90D24" w:rsidRPr="00624E8A">
        <w:rPr>
          <w:rFonts w:cs="Arial"/>
          <w:b/>
          <w:bCs/>
          <w:sz w:val="22"/>
        </w:rPr>
        <w:t>MOP-CHG</w:t>
      </w:r>
      <w:r w:rsidR="0040322B" w:rsidRPr="00624E8A">
        <w:rPr>
          <w:rFonts w:cs="Arial"/>
          <w:b/>
          <w:bCs/>
          <w:sz w:val="22"/>
        </w:rPr>
        <w:t>000</w:t>
      </w:r>
      <w:r w:rsidR="005B5B0F" w:rsidRPr="00624E8A">
        <w:rPr>
          <w:rFonts w:cs="Arial"/>
          <w:b/>
          <w:bCs/>
          <w:sz w:val="22"/>
        </w:rPr>
        <w:t>X</w:t>
      </w:r>
      <w:r w:rsidR="0040322B" w:rsidRPr="00624E8A">
        <w:rPr>
          <w:rFonts w:cs="Arial"/>
          <w:b/>
          <w:bCs/>
          <w:sz w:val="22"/>
        </w:rPr>
        <w:t>X</w:t>
      </w:r>
      <w:r w:rsidR="00F90D24" w:rsidRPr="00624E8A">
        <w:rPr>
          <w:rFonts w:cs="Arial"/>
          <w:b/>
          <w:bCs/>
          <w:sz w:val="22"/>
        </w:rPr>
        <w:t>XXX-v</w:t>
      </w:r>
      <w:r w:rsidR="0038763C" w:rsidRPr="00624E8A">
        <w:rPr>
          <w:rFonts w:cs="Arial"/>
          <w:b/>
          <w:bCs/>
          <w:sz w:val="22"/>
        </w:rPr>
        <w:t>0</w:t>
      </w:r>
      <w:r w:rsidR="00F90D24" w:rsidRPr="00624E8A">
        <w:rPr>
          <w:rFonts w:cs="Arial"/>
          <w:b/>
          <w:bCs/>
          <w:sz w:val="22"/>
        </w:rPr>
        <w:t>1.docx</w:t>
      </w:r>
      <w:r w:rsidR="00F90D24">
        <w:rPr>
          <w:rFonts w:cs="Arial"/>
          <w:sz w:val="22"/>
        </w:rPr>
        <w:t xml:space="preserve"> para </w:t>
      </w:r>
      <w:r w:rsidR="006470C8">
        <w:rPr>
          <w:rFonts w:cs="Arial"/>
          <w:sz w:val="22"/>
        </w:rPr>
        <w:t>o documento</w:t>
      </w:r>
      <w:r w:rsidR="00F90D24">
        <w:rPr>
          <w:rFonts w:cs="Arial"/>
          <w:sz w:val="22"/>
        </w:rPr>
        <w:t>,</w:t>
      </w:r>
      <w:r w:rsidR="00DD3E8C">
        <w:rPr>
          <w:rFonts w:cs="Arial"/>
          <w:sz w:val="22"/>
        </w:rPr>
        <w:t xml:space="preserve"> </w:t>
      </w:r>
      <w:r w:rsidR="00F47D3A">
        <w:rPr>
          <w:rFonts w:cs="Arial"/>
          <w:sz w:val="22"/>
        </w:rPr>
        <w:t>garanti</w:t>
      </w:r>
      <w:r w:rsidR="006470C8">
        <w:rPr>
          <w:rFonts w:cs="Arial"/>
          <w:sz w:val="22"/>
        </w:rPr>
        <w:t>n</w:t>
      </w:r>
      <w:r w:rsidR="00F47D3A">
        <w:rPr>
          <w:rFonts w:cs="Arial"/>
          <w:sz w:val="22"/>
        </w:rPr>
        <w:t xml:space="preserve">do assim melhor rastreabilidade do arquivo e </w:t>
      </w:r>
      <w:r w:rsidR="002A01B7">
        <w:rPr>
          <w:rFonts w:cs="Arial"/>
          <w:sz w:val="22"/>
        </w:rPr>
        <w:t>versionamento.</w:t>
      </w:r>
      <w:r w:rsidR="00F47D3A">
        <w:rPr>
          <w:rFonts w:cs="Arial"/>
          <w:sz w:val="22"/>
        </w:rPr>
        <w:t xml:space="preserve"> </w:t>
      </w:r>
    </w:p>
    <w:p w14:paraId="78CC6B70" w14:textId="1DF3D8B2" w:rsidR="00F06D9F" w:rsidRPr="00A7378A" w:rsidRDefault="00862535" w:rsidP="00AE1F5C">
      <w:pPr>
        <w:pStyle w:val="Normativo"/>
        <w:numPr>
          <w:ilvl w:val="1"/>
          <w:numId w:val="4"/>
        </w:numPr>
        <w:tabs>
          <w:tab w:val="clear" w:pos="181"/>
        </w:tabs>
        <w:rPr>
          <w:rFonts w:cs="Arial"/>
          <w:sz w:val="22"/>
        </w:rPr>
      </w:pPr>
      <w:r>
        <w:rPr>
          <w:rFonts w:cs="Arial"/>
          <w:sz w:val="22"/>
        </w:rPr>
        <w:t xml:space="preserve">Para </w:t>
      </w:r>
      <w:r w:rsidR="005A10F9">
        <w:rPr>
          <w:rFonts w:cs="Arial"/>
          <w:sz w:val="22"/>
        </w:rPr>
        <w:t>descrever</w:t>
      </w:r>
      <w:r>
        <w:rPr>
          <w:rFonts w:cs="Arial"/>
          <w:sz w:val="22"/>
        </w:rPr>
        <w:t xml:space="preserve"> </w:t>
      </w:r>
      <w:r w:rsidR="00441D62">
        <w:rPr>
          <w:rFonts w:cs="Arial"/>
          <w:sz w:val="22"/>
        </w:rPr>
        <w:t>comando</w:t>
      </w:r>
      <w:r>
        <w:rPr>
          <w:rFonts w:cs="Arial"/>
          <w:sz w:val="22"/>
        </w:rPr>
        <w:t>s</w:t>
      </w:r>
      <w:r w:rsidR="00441D62">
        <w:rPr>
          <w:rFonts w:cs="Arial"/>
          <w:sz w:val="22"/>
        </w:rPr>
        <w:t xml:space="preserve"> via CLI, utilizar a fonte </w:t>
      </w:r>
      <w:r w:rsidR="00441D62" w:rsidRPr="009A2E41">
        <w:rPr>
          <w:rFonts w:cs="Arial"/>
          <w:sz w:val="22"/>
        </w:rPr>
        <w:t>Courier New</w:t>
      </w:r>
      <w:r w:rsidR="00BA15E1">
        <w:rPr>
          <w:rFonts w:cs="Arial"/>
          <w:sz w:val="22"/>
        </w:rPr>
        <w:t xml:space="preserve"> e </w:t>
      </w:r>
      <w:r w:rsidR="009A2E41">
        <w:rPr>
          <w:rFonts w:cs="Arial"/>
          <w:sz w:val="22"/>
        </w:rPr>
        <w:t>indentação</w:t>
      </w:r>
      <w:r w:rsidR="00536AE6">
        <w:rPr>
          <w:rFonts w:cs="Arial"/>
          <w:sz w:val="22"/>
        </w:rPr>
        <w:t xml:space="preserve"> dos comandos</w:t>
      </w:r>
      <w:r w:rsidR="00B1508A">
        <w:rPr>
          <w:rFonts w:cs="Arial"/>
          <w:sz w:val="22"/>
        </w:rPr>
        <w:t>, além de comentários</w:t>
      </w:r>
      <w:r w:rsidR="00101331">
        <w:rPr>
          <w:rFonts w:cs="Arial"/>
          <w:sz w:val="22"/>
        </w:rPr>
        <w:t xml:space="preserve"> </w:t>
      </w:r>
      <w:r w:rsidR="00DF7C8F">
        <w:rPr>
          <w:rFonts w:cs="Arial"/>
          <w:sz w:val="22"/>
        </w:rPr>
        <w:t>iniciando com “#” ou “!”</w:t>
      </w:r>
      <w:r w:rsidR="00D16CFE">
        <w:rPr>
          <w:rFonts w:cs="Arial"/>
          <w:sz w:val="22"/>
        </w:rPr>
        <w:t>.</w:t>
      </w:r>
    </w:p>
    <w:p w14:paraId="6119E827" w14:textId="35C8DA1A" w:rsidR="00BC3B2D" w:rsidRDefault="00BC3B2D" w:rsidP="00AE1F5C">
      <w:pPr>
        <w:pStyle w:val="Normativo"/>
        <w:numPr>
          <w:ilvl w:val="1"/>
          <w:numId w:val="4"/>
        </w:numPr>
        <w:tabs>
          <w:tab w:val="clear" w:pos="181"/>
        </w:tabs>
        <w:rPr>
          <w:rFonts w:cs="Arial"/>
          <w:sz w:val="22"/>
        </w:rPr>
      </w:pPr>
      <w:r>
        <w:rPr>
          <w:rFonts w:cs="Arial"/>
          <w:sz w:val="22"/>
        </w:rPr>
        <w:t xml:space="preserve">Para </w:t>
      </w:r>
      <w:r w:rsidR="00C734D9">
        <w:rPr>
          <w:rFonts w:cs="Arial"/>
          <w:sz w:val="22"/>
        </w:rPr>
        <w:t>configurações via</w:t>
      </w:r>
      <w:r w:rsidR="0028616B">
        <w:rPr>
          <w:rFonts w:cs="Arial"/>
          <w:sz w:val="22"/>
        </w:rPr>
        <w:t xml:space="preserve"> GUI,</w:t>
      </w:r>
      <w:r w:rsidR="003629A6">
        <w:rPr>
          <w:rFonts w:cs="Arial"/>
          <w:sz w:val="22"/>
        </w:rPr>
        <w:t xml:space="preserve"> </w:t>
      </w:r>
      <w:r w:rsidR="002010B5">
        <w:rPr>
          <w:rFonts w:cs="Arial"/>
          <w:sz w:val="22"/>
        </w:rPr>
        <w:t xml:space="preserve">sequenciar e </w:t>
      </w:r>
      <w:r w:rsidR="000843A7">
        <w:rPr>
          <w:rFonts w:cs="Arial"/>
          <w:sz w:val="22"/>
        </w:rPr>
        <w:t>descrever a navegação</w:t>
      </w:r>
      <w:r w:rsidR="00AE1F5C">
        <w:rPr>
          <w:rFonts w:cs="Arial"/>
          <w:sz w:val="22"/>
        </w:rPr>
        <w:t>,</w:t>
      </w:r>
      <w:r w:rsidR="000843A7">
        <w:rPr>
          <w:rFonts w:cs="Arial"/>
          <w:sz w:val="22"/>
        </w:rPr>
        <w:t xml:space="preserve"> </w:t>
      </w:r>
      <w:r w:rsidR="003629A6">
        <w:rPr>
          <w:rFonts w:cs="Arial"/>
          <w:sz w:val="22"/>
        </w:rPr>
        <w:t>utilizar prints da tela mencionada</w:t>
      </w:r>
      <w:r>
        <w:rPr>
          <w:rFonts w:cs="Arial"/>
          <w:sz w:val="22"/>
        </w:rPr>
        <w:t xml:space="preserve"> sempre que possível.</w:t>
      </w:r>
    </w:p>
    <w:p w14:paraId="4EB7E690" w14:textId="2DC71C69" w:rsidR="00B82FE5" w:rsidRDefault="00CC4649" w:rsidP="00AE1F5C">
      <w:pPr>
        <w:pStyle w:val="Normativo"/>
        <w:numPr>
          <w:ilvl w:val="1"/>
          <w:numId w:val="4"/>
        </w:numPr>
        <w:tabs>
          <w:tab w:val="clear" w:pos="181"/>
        </w:tabs>
        <w:rPr>
          <w:rFonts w:cs="Arial"/>
          <w:sz w:val="22"/>
        </w:rPr>
      </w:pPr>
      <w:r>
        <w:rPr>
          <w:rFonts w:cs="Arial"/>
          <w:sz w:val="22"/>
        </w:rPr>
        <w:t xml:space="preserve">Para toda mudança que preveja algum tipo de impacto é mandatório a criação de </w:t>
      </w:r>
      <w:proofErr w:type="spellStart"/>
      <w:r>
        <w:rPr>
          <w:rFonts w:cs="Arial"/>
          <w:sz w:val="22"/>
        </w:rPr>
        <w:t>task</w:t>
      </w:r>
      <w:proofErr w:type="spellEnd"/>
      <w:r w:rsidR="00B35BDD">
        <w:rPr>
          <w:rFonts w:cs="Arial"/>
          <w:sz w:val="22"/>
        </w:rPr>
        <w:t xml:space="preserve"> dedicada para essa atividade, incluindo o período </w:t>
      </w:r>
      <w:r w:rsidR="00AE2415">
        <w:rPr>
          <w:rFonts w:cs="Arial"/>
          <w:sz w:val="22"/>
        </w:rPr>
        <w:t>da janela de indisponibilidade planejada.</w:t>
      </w:r>
    </w:p>
    <w:p w14:paraId="52C8D21E" w14:textId="77777777" w:rsidR="00270619" w:rsidRPr="00270619" w:rsidRDefault="00270619" w:rsidP="00AD003B">
      <w:pPr>
        <w:pStyle w:val="PargrafodaLista"/>
        <w:numPr>
          <w:ilvl w:val="1"/>
          <w:numId w:val="4"/>
        </w:numPr>
        <w:rPr>
          <w:rFonts w:cs="Arial"/>
        </w:rPr>
      </w:pPr>
      <w:r w:rsidRPr="00270619">
        <w:rPr>
          <w:rFonts w:ascii="Arial" w:eastAsia="Times New Roman" w:hAnsi="Arial" w:cs="Arial"/>
          <w:szCs w:val="20"/>
          <w:lang w:eastAsia="pt-BR"/>
        </w:rPr>
        <w:t>Para toda a mudança que preveja algum impacto é mandatório inserir no MOP as etapas de comunicação e solicitação de autorização para iniciar a atividade.</w:t>
      </w:r>
    </w:p>
    <w:p w14:paraId="198ED501" w14:textId="758A6CC6" w:rsidR="0022642E" w:rsidRDefault="006B3035" w:rsidP="0022642E">
      <w:pPr>
        <w:pStyle w:val="PargrafodaLista"/>
        <w:numPr>
          <w:ilvl w:val="1"/>
          <w:numId w:val="4"/>
        </w:numPr>
        <w:rPr>
          <w:rFonts w:ascii="Arial" w:eastAsia="Times New Roman" w:hAnsi="Arial" w:cs="Arial"/>
          <w:szCs w:val="20"/>
          <w:lang w:eastAsia="pt-BR"/>
        </w:rPr>
      </w:pPr>
      <w:r w:rsidRPr="00270619">
        <w:rPr>
          <w:rFonts w:ascii="Arial" w:eastAsia="Times New Roman" w:hAnsi="Arial" w:cs="Arial"/>
          <w:szCs w:val="20"/>
          <w:lang w:eastAsia="pt-BR"/>
        </w:rPr>
        <w:t xml:space="preserve">Toda mudança que </w:t>
      </w:r>
      <w:r w:rsidR="000638B8" w:rsidRPr="00270619">
        <w:rPr>
          <w:rFonts w:ascii="Arial" w:eastAsia="Times New Roman" w:hAnsi="Arial" w:cs="Arial"/>
          <w:szCs w:val="20"/>
          <w:lang w:eastAsia="pt-BR"/>
        </w:rPr>
        <w:t xml:space="preserve">prevê algum tipo de teste (ex.: </w:t>
      </w:r>
      <w:r w:rsidR="00041E6C" w:rsidRPr="00270619">
        <w:rPr>
          <w:rFonts w:ascii="Arial" w:eastAsia="Times New Roman" w:hAnsi="Arial" w:cs="Arial"/>
          <w:szCs w:val="20"/>
          <w:lang w:eastAsia="pt-BR"/>
        </w:rPr>
        <w:t>A</w:t>
      </w:r>
      <w:r w:rsidR="000638B8" w:rsidRPr="00270619">
        <w:rPr>
          <w:rFonts w:ascii="Arial" w:eastAsia="Times New Roman" w:hAnsi="Arial" w:cs="Arial"/>
          <w:szCs w:val="20"/>
          <w:lang w:eastAsia="pt-BR"/>
        </w:rPr>
        <w:t xml:space="preserve">lta disponibilidade, </w:t>
      </w:r>
      <w:r w:rsidR="00041E6C" w:rsidRPr="00270619">
        <w:rPr>
          <w:rFonts w:ascii="Arial" w:eastAsia="Times New Roman" w:hAnsi="Arial" w:cs="Arial"/>
          <w:szCs w:val="20"/>
          <w:lang w:eastAsia="pt-BR"/>
        </w:rPr>
        <w:t>validação etc.) é mandatório</w:t>
      </w:r>
      <w:r w:rsidR="00343570" w:rsidRPr="00270619">
        <w:rPr>
          <w:rFonts w:ascii="Arial" w:eastAsia="Times New Roman" w:hAnsi="Arial" w:cs="Arial"/>
          <w:szCs w:val="20"/>
          <w:lang w:eastAsia="pt-BR"/>
        </w:rPr>
        <w:t xml:space="preserve"> preencher </w:t>
      </w:r>
      <w:r w:rsidR="00391BF9" w:rsidRPr="00391BF9">
        <w:rPr>
          <w:rFonts w:ascii="Arial" w:eastAsia="Times New Roman" w:hAnsi="Arial" w:cs="Arial"/>
          <w:szCs w:val="20"/>
          <w:u w:val="single"/>
          <w:lang w:eastAsia="pt-BR"/>
        </w:rPr>
        <w:t>a planilha anexa a este documento</w:t>
      </w:r>
      <w:r w:rsidR="00E76729" w:rsidRPr="00270619">
        <w:rPr>
          <w:rFonts w:ascii="Arial" w:eastAsia="Times New Roman" w:hAnsi="Arial" w:cs="Arial"/>
          <w:szCs w:val="20"/>
          <w:lang w:eastAsia="pt-BR"/>
        </w:rPr>
        <w:t>.</w:t>
      </w:r>
      <w:r w:rsidR="00B102D8" w:rsidRPr="00270619">
        <w:rPr>
          <w:rFonts w:ascii="Arial" w:eastAsia="Times New Roman" w:hAnsi="Arial" w:cs="Arial"/>
          <w:szCs w:val="20"/>
          <w:lang w:eastAsia="pt-BR"/>
        </w:rPr>
        <w:t xml:space="preserve"> </w:t>
      </w:r>
      <w:r w:rsidR="00E76729" w:rsidRPr="00270619">
        <w:rPr>
          <w:rFonts w:ascii="Arial" w:eastAsia="Times New Roman" w:hAnsi="Arial" w:cs="Arial"/>
          <w:szCs w:val="20"/>
          <w:lang w:eastAsia="pt-BR"/>
        </w:rPr>
        <w:t xml:space="preserve">Ao final do teste, incluir </w:t>
      </w:r>
      <w:r w:rsidR="00525EEC" w:rsidRPr="00270619">
        <w:rPr>
          <w:rFonts w:ascii="Arial" w:eastAsia="Times New Roman" w:hAnsi="Arial" w:cs="Arial"/>
          <w:szCs w:val="20"/>
          <w:lang w:eastAsia="pt-BR"/>
        </w:rPr>
        <w:t xml:space="preserve">os resultados obtidos e atualizar as informações </w:t>
      </w:r>
      <w:r w:rsidR="00D91A33" w:rsidRPr="00270619">
        <w:rPr>
          <w:rFonts w:ascii="Arial" w:eastAsia="Times New Roman" w:hAnsi="Arial" w:cs="Arial"/>
          <w:szCs w:val="20"/>
          <w:lang w:eastAsia="pt-BR"/>
        </w:rPr>
        <w:t>n</w:t>
      </w:r>
      <w:r w:rsidR="00525EEC" w:rsidRPr="00270619">
        <w:rPr>
          <w:rFonts w:ascii="Arial" w:eastAsia="Times New Roman" w:hAnsi="Arial" w:cs="Arial"/>
          <w:szCs w:val="20"/>
          <w:lang w:eastAsia="pt-BR"/>
        </w:rPr>
        <w:t>a mudança</w:t>
      </w:r>
      <w:r w:rsidR="00E86115" w:rsidRPr="00270619">
        <w:rPr>
          <w:rFonts w:ascii="Arial" w:eastAsia="Times New Roman" w:hAnsi="Arial" w:cs="Arial"/>
          <w:szCs w:val="20"/>
          <w:lang w:eastAsia="pt-BR"/>
        </w:rPr>
        <w:t xml:space="preserve">, alterando o nome do arquivo para </w:t>
      </w:r>
      <w:r w:rsidR="0004741B" w:rsidRPr="005D4F58">
        <w:rPr>
          <w:rFonts w:ascii="Arial" w:eastAsia="Times New Roman" w:hAnsi="Arial" w:cs="Arial"/>
          <w:b/>
          <w:bCs/>
          <w:szCs w:val="20"/>
          <w:lang w:eastAsia="pt-BR"/>
        </w:rPr>
        <w:t>MOP-CHG000XXXXX-v01</w:t>
      </w:r>
      <w:r w:rsidR="00C96097" w:rsidRPr="005D4F58">
        <w:rPr>
          <w:rFonts w:ascii="Arial" w:eastAsia="Times New Roman" w:hAnsi="Arial" w:cs="Arial"/>
          <w:b/>
          <w:bCs/>
          <w:szCs w:val="20"/>
          <w:lang w:eastAsia="pt-BR"/>
        </w:rPr>
        <w:t>-</w:t>
      </w:r>
      <w:r w:rsidR="00265046" w:rsidRPr="005D4F58">
        <w:rPr>
          <w:rFonts w:ascii="Arial" w:eastAsia="Times New Roman" w:hAnsi="Arial" w:cs="Arial"/>
          <w:b/>
          <w:bCs/>
          <w:szCs w:val="20"/>
          <w:lang w:eastAsia="pt-BR"/>
        </w:rPr>
        <w:t>w</w:t>
      </w:r>
      <w:r w:rsidR="00ED1CA8" w:rsidRPr="005D4F58">
        <w:rPr>
          <w:rFonts w:ascii="Arial" w:eastAsia="Times New Roman" w:hAnsi="Arial" w:cs="Arial"/>
          <w:b/>
          <w:bCs/>
          <w:szCs w:val="20"/>
          <w:lang w:eastAsia="pt-BR"/>
        </w:rPr>
        <w:t>ith</w:t>
      </w:r>
      <w:r w:rsidR="00265046" w:rsidRPr="005D4F58">
        <w:rPr>
          <w:rFonts w:ascii="Arial" w:eastAsia="Times New Roman" w:hAnsi="Arial" w:cs="Arial"/>
          <w:b/>
          <w:bCs/>
          <w:szCs w:val="20"/>
          <w:lang w:eastAsia="pt-BR"/>
        </w:rPr>
        <w:t>-t</w:t>
      </w:r>
      <w:r w:rsidR="00C75F93" w:rsidRPr="005D4F58">
        <w:rPr>
          <w:rFonts w:ascii="Arial" w:eastAsia="Times New Roman" w:hAnsi="Arial" w:cs="Arial"/>
          <w:b/>
          <w:bCs/>
          <w:szCs w:val="20"/>
          <w:lang w:eastAsia="pt-BR"/>
        </w:rPr>
        <w:t>est</w:t>
      </w:r>
      <w:r w:rsidR="00265046" w:rsidRPr="005D4F58">
        <w:rPr>
          <w:rFonts w:ascii="Arial" w:eastAsia="Times New Roman" w:hAnsi="Arial" w:cs="Arial"/>
          <w:b/>
          <w:bCs/>
          <w:szCs w:val="20"/>
          <w:lang w:eastAsia="pt-BR"/>
        </w:rPr>
        <w:t>-</w:t>
      </w:r>
      <w:r w:rsidR="00207AA5" w:rsidRPr="005D4F58">
        <w:rPr>
          <w:rFonts w:ascii="Arial" w:eastAsia="Times New Roman" w:hAnsi="Arial" w:cs="Arial"/>
          <w:b/>
          <w:bCs/>
          <w:szCs w:val="20"/>
          <w:lang w:eastAsia="pt-BR"/>
        </w:rPr>
        <w:t>result</w:t>
      </w:r>
      <w:r w:rsidR="00C96097" w:rsidRPr="005D4F58">
        <w:rPr>
          <w:rFonts w:ascii="Arial" w:eastAsia="Times New Roman" w:hAnsi="Arial" w:cs="Arial"/>
          <w:b/>
          <w:bCs/>
          <w:szCs w:val="20"/>
          <w:lang w:eastAsia="pt-BR"/>
        </w:rPr>
        <w:t>.docx</w:t>
      </w:r>
      <w:r w:rsidR="00624E8A" w:rsidRPr="00270619">
        <w:rPr>
          <w:rFonts w:ascii="Arial" w:eastAsia="Times New Roman" w:hAnsi="Arial" w:cs="Arial"/>
          <w:szCs w:val="20"/>
          <w:lang w:eastAsia="pt-BR"/>
        </w:rPr>
        <w:t>.</w:t>
      </w:r>
    </w:p>
    <w:p w14:paraId="2B49BC89" w14:textId="77777777" w:rsidR="0022642E" w:rsidRPr="0022642E" w:rsidRDefault="00FC378E" w:rsidP="0022642E">
      <w:pPr>
        <w:pStyle w:val="PargrafodaLista"/>
        <w:numPr>
          <w:ilvl w:val="1"/>
          <w:numId w:val="4"/>
        </w:numPr>
        <w:rPr>
          <w:rFonts w:ascii="Arial" w:eastAsia="Times New Roman" w:hAnsi="Arial" w:cs="Arial"/>
          <w:szCs w:val="20"/>
          <w:lang w:eastAsia="pt-BR"/>
        </w:rPr>
      </w:pPr>
      <w:r w:rsidRPr="0022642E">
        <w:rPr>
          <w:rFonts w:ascii="Arial" w:hAnsi="Arial" w:cs="Arial"/>
        </w:rPr>
        <w:t xml:space="preserve">É mandatório anexar </w:t>
      </w:r>
      <w:proofErr w:type="spellStart"/>
      <w:r w:rsidRPr="0022642E">
        <w:rPr>
          <w:rFonts w:ascii="Arial" w:hAnsi="Arial" w:cs="Arial"/>
        </w:rPr>
        <w:t>Low</w:t>
      </w:r>
      <w:proofErr w:type="spellEnd"/>
      <w:r w:rsidRPr="0022642E">
        <w:rPr>
          <w:rFonts w:ascii="Arial" w:hAnsi="Arial" w:cs="Arial"/>
        </w:rPr>
        <w:t xml:space="preserve"> </w:t>
      </w:r>
      <w:proofErr w:type="spellStart"/>
      <w:r w:rsidRPr="0022642E">
        <w:rPr>
          <w:rFonts w:ascii="Arial" w:hAnsi="Arial" w:cs="Arial"/>
        </w:rPr>
        <w:t>Level</w:t>
      </w:r>
      <w:proofErr w:type="spellEnd"/>
      <w:r w:rsidRPr="0022642E">
        <w:rPr>
          <w:rFonts w:ascii="Arial" w:hAnsi="Arial" w:cs="Arial"/>
        </w:rPr>
        <w:t xml:space="preserve"> Design (LLD) a esse documento em toda mudança que altere características de arquitetura, físicas ou logicas de componentes de tecnologia. (Ex. Dispositivos, interfaces, endereçamento, protocolos etc.)</w:t>
      </w:r>
    </w:p>
    <w:p w14:paraId="528C9081" w14:textId="77777777" w:rsidR="0022642E" w:rsidRPr="0022642E" w:rsidRDefault="00FC378E" w:rsidP="0022642E">
      <w:pPr>
        <w:pStyle w:val="PargrafodaLista"/>
        <w:numPr>
          <w:ilvl w:val="1"/>
          <w:numId w:val="4"/>
        </w:numPr>
        <w:rPr>
          <w:rFonts w:ascii="Arial" w:eastAsia="Times New Roman" w:hAnsi="Arial" w:cs="Arial"/>
          <w:szCs w:val="20"/>
          <w:lang w:eastAsia="pt-BR"/>
        </w:rPr>
      </w:pPr>
      <w:r w:rsidRPr="0022642E">
        <w:rPr>
          <w:rFonts w:ascii="Arial" w:hAnsi="Arial" w:cs="Arial"/>
        </w:rPr>
        <w:t>Para atividades que envolvem algum risco de SSMA, o responsável precisa efetuar Análise de Risco de Tarefa (ART)</w:t>
      </w:r>
      <w:r w:rsidRPr="0022642E">
        <w:rPr>
          <w:rStyle w:val="ui-provider"/>
          <w:rFonts w:ascii="Arial" w:hAnsi="Arial" w:cs="Arial"/>
        </w:rPr>
        <w:t xml:space="preserve">, Conforme </w:t>
      </w:r>
      <w:r w:rsidRPr="0022642E">
        <w:rPr>
          <w:rStyle w:val="ui-provider"/>
          <w:rFonts w:ascii="Arial" w:hAnsi="Arial" w:cs="Arial"/>
          <w:b/>
          <w:bCs/>
        </w:rPr>
        <w:t>PRO-034346 - Diretrizes para Análise de Risco da Tarefa – ART - Ferrosos</w:t>
      </w:r>
      <w:r w:rsidRPr="0022642E">
        <w:rPr>
          <w:rStyle w:val="ui-provider"/>
          <w:rFonts w:ascii="Arial" w:hAnsi="Arial" w:cs="Arial"/>
        </w:rPr>
        <w:t xml:space="preserve"> e </w:t>
      </w:r>
      <w:r w:rsidRPr="0022642E">
        <w:rPr>
          <w:rStyle w:val="ui-provider"/>
          <w:rFonts w:ascii="Arial" w:hAnsi="Arial" w:cs="Arial"/>
          <w:b/>
          <w:bCs/>
        </w:rPr>
        <w:t>PNR-000068 - Diretrizes para Análise de Riscos de Tarefa - ART</w:t>
      </w:r>
      <w:r w:rsidRPr="0022642E">
        <w:rPr>
          <w:rFonts w:ascii="Arial" w:hAnsi="Arial" w:cs="Arial"/>
        </w:rPr>
        <w:t>.</w:t>
      </w:r>
    </w:p>
    <w:p w14:paraId="4E98AA43" w14:textId="7B41F75E" w:rsidR="0022642E" w:rsidRPr="0022642E" w:rsidRDefault="00FC378E" w:rsidP="0022642E">
      <w:pPr>
        <w:pStyle w:val="PargrafodaLista"/>
        <w:numPr>
          <w:ilvl w:val="1"/>
          <w:numId w:val="4"/>
        </w:numPr>
        <w:rPr>
          <w:rFonts w:ascii="Arial" w:eastAsia="Times New Roman" w:hAnsi="Arial" w:cs="Arial"/>
          <w:lang w:eastAsia="pt-BR"/>
        </w:rPr>
      </w:pPr>
      <w:r w:rsidRPr="0022642E">
        <w:rPr>
          <w:rFonts w:ascii="Arial" w:hAnsi="Arial" w:cs="Arial"/>
        </w:rPr>
        <w:t xml:space="preserve">Para Regras de firewall, é mandatório anexar a mudança o </w:t>
      </w:r>
      <w:hyperlink r:id="rId15" w:history="1">
        <w:proofErr w:type="spellStart"/>
        <w:r w:rsidRPr="0022642E">
          <w:rPr>
            <w:rStyle w:val="Hyperlink"/>
            <w:rFonts w:cs="Arial"/>
            <w:sz w:val="22"/>
          </w:rPr>
          <w:t>Template</w:t>
        </w:r>
        <w:proofErr w:type="spellEnd"/>
        <w:r w:rsidRPr="0022642E">
          <w:rPr>
            <w:rStyle w:val="Hyperlink"/>
            <w:rFonts w:cs="Arial"/>
            <w:sz w:val="22"/>
          </w:rPr>
          <w:t xml:space="preserve"> de Regras de Firewall</w:t>
        </w:r>
      </w:hyperlink>
      <w:r w:rsidRPr="0022642E">
        <w:rPr>
          <w:rFonts w:ascii="Arial" w:hAnsi="Arial" w:cs="Arial"/>
        </w:rPr>
        <w:t>.</w:t>
      </w:r>
    </w:p>
    <w:p w14:paraId="05920DAD" w14:textId="38C92492" w:rsidR="0022642E" w:rsidRPr="0022642E" w:rsidRDefault="00FC378E" w:rsidP="0022642E">
      <w:pPr>
        <w:pStyle w:val="PargrafodaLista"/>
        <w:numPr>
          <w:ilvl w:val="1"/>
          <w:numId w:val="4"/>
        </w:numPr>
        <w:rPr>
          <w:rFonts w:ascii="Arial" w:eastAsia="Times New Roman" w:hAnsi="Arial" w:cs="Arial"/>
          <w:lang w:eastAsia="pt-BR"/>
        </w:rPr>
      </w:pPr>
      <w:r w:rsidRPr="0022642E">
        <w:rPr>
          <w:rFonts w:ascii="Arial" w:hAnsi="Arial" w:cs="Arial"/>
        </w:rPr>
        <w:t xml:space="preserve">Agendamento e orientações para a realização de </w:t>
      </w:r>
      <w:proofErr w:type="spellStart"/>
      <w:r w:rsidRPr="0022642E">
        <w:rPr>
          <w:rFonts w:ascii="Arial" w:hAnsi="Arial" w:cs="Arial"/>
        </w:rPr>
        <w:t>peer</w:t>
      </w:r>
      <w:proofErr w:type="spellEnd"/>
      <w:r w:rsidRPr="0022642E">
        <w:rPr>
          <w:rFonts w:ascii="Arial" w:hAnsi="Arial" w:cs="Arial"/>
        </w:rPr>
        <w:t xml:space="preserve">-review de mudanças junto a área de Engenharia de Manutenção devem ser feitos através do link </w:t>
      </w:r>
      <w:hyperlink r:id="rId16" w:history="1">
        <w:proofErr w:type="spellStart"/>
        <w:r w:rsidRPr="0022642E">
          <w:rPr>
            <w:rStyle w:val="Hyperlink"/>
            <w:rFonts w:cs="Arial"/>
            <w:sz w:val="22"/>
          </w:rPr>
          <w:t>Peer</w:t>
        </w:r>
        <w:proofErr w:type="spellEnd"/>
        <w:r w:rsidRPr="0022642E">
          <w:rPr>
            <w:rStyle w:val="Hyperlink"/>
            <w:rFonts w:cs="Arial"/>
            <w:sz w:val="22"/>
          </w:rPr>
          <w:t xml:space="preserve">-Review de </w:t>
        </w:r>
        <w:proofErr w:type="spellStart"/>
        <w:r w:rsidRPr="0022642E">
          <w:rPr>
            <w:rStyle w:val="Hyperlink"/>
            <w:rFonts w:cs="Arial"/>
            <w:sz w:val="22"/>
          </w:rPr>
          <w:t>Change</w:t>
        </w:r>
        <w:proofErr w:type="spellEnd"/>
      </w:hyperlink>
      <w:r w:rsidRPr="0022642E">
        <w:rPr>
          <w:rFonts w:ascii="Arial" w:hAnsi="Arial" w:cs="Arial"/>
        </w:rPr>
        <w:t>.</w:t>
      </w:r>
    </w:p>
    <w:p w14:paraId="4B26D422" w14:textId="068DB62A" w:rsidR="00FD7181" w:rsidRPr="0022642E" w:rsidRDefault="00FD7181" w:rsidP="0022642E">
      <w:pPr>
        <w:pStyle w:val="PargrafodaLista"/>
        <w:numPr>
          <w:ilvl w:val="1"/>
          <w:numId w:val="4"/>
        </w:numPr>
        <w:rPr>
          <w:rFonts w:ascii="Arial" w:eastAsia="Times New Roman" w:hAnsi="Arial" w:cs="Arial"/>
          <w:lang w:eastAsia="pt-BR"/>
        </w:rPr>
      </w:pPr>
      <w:r w:rsidRPr="0022642E">
        <w:rPr>
          <w:rFonts w:ascii="Arial" w:hAnsi="Arial" w:cs="Arial"/>
        </w:rPr>
        <w:t xml:space="preserve">Para mudanças que envolvam configurações, é mandatório validar as evidências do ambiente </w:t>
      </w:r>
      <w:r w:rsidRPr="002C5D01">
        <w:rPr>
          <w:rFonts w:ascii="Arial" w:hAnsi="Arial" w:cs="Arial"/>
          <w:u w:val="single"/>
        </w:rPr>
        <w:t>antes do início da implementação</w:t>
      </w:r>
      <w:r w:rsidRPr="0022642E">
        <w:rPr>
          <w:rFonts w:ascii="Arial" w:hAnsi="Arial" w:cs="Arial"/>
        </w:rPr>
        <w:t>.</w:t>
      </w:r>
    </w:p>
    <w:p w14:paraId="5ACED0A3" w14:textId="77777777" w:rsidR="00FD7181" w:rsidRDefault="00FD7181" w:rsidP="00FD7181">
      <w:pPr>
        <w:pStyle w:val="Normativo"/>
        <w:tabs>
          <w:tab w:val="clear" w:pos="181"/>
        </w:tabs>
        <w:ind w:left="720"/>
        <w:rPr>
          <w:rFonts w:cs="Arial"/>
          <w:sz w:val="22"/>
        </w:rPr>
      </w:pPr>
    </w:p>
    <w:p w14:paraId="405957DA" w14:textId="77777777" w:rsidR="00D77FA0" w:rsidRPr="004F64DF" w:rsidRDefault="00D77FA0" w:rsidP="00D77FA0">
      <w:pPr>
        <w:pStyle w:val="Normativo"/>
        <w:tabs>
          <w:tab w:val="clear" w:pos="181"/>
        </w:tabs>
        <w:ind w:left="284"/>
        <w:rPr>
          <w:rFonts w:cs="Arial"/>
          <w:b/>
          <w:bCs/>
          <w:sz w:val="22"/>
        </w:rPr>
      </w:pPr>
    </w:p>
    <w:p w14:paraId="3BB99AA8" w14:textId="14A2E339" w:rsidR="0031780F" w:rsidRPr="004F64DF" w:rsidRDefault="0069569B">
      <w:pPr>
        <w:rPr>
          <w:rFonts w:cs="Arial"/>
          <w:sz w:val="22"/>
        </w:rPr>
      </w:pPr>
      <w:r w:rsidRPr="004F64DF">
        <w:rPr>
          <w:rFonts w:cs="Arial"/>
          <w:sz w:val="22"/>
        </w:rPr>
        <w:br w:type="page"/>
      </w:r>
    </w:p>
    <w:p w14:paraId="4630490C" w14:textId="3784512C" w:rsidR="001611B7" w:rsidRDefault="001611B7" w:rsidP="00AE1F5C">
      <w:pPr>
        <w:pStyle w:val="Ttulo1"/>
        <w:numPr>
          <w:ilvl w:val="0"/>
          <w:numId w:val="5"/>
        </w:numPr>
      </w:pPr>
      <w:bookmarkStart w:id="1" w:name="_Toc182837459"/>
      <w:r>
        <w:lastRenderedPageBreak/>
        <w:t xml:space="preserve">Informações </w:t>
      </w:r>
      <w:r w:rsidR="00ED029F">
        <w:t>G</w:t>
      </w:r>
      <w:r w:rsidR="00093304">
        <w:t xml:space="preserve">erais </w:t>
      </w:r>
      <w:r w:rsidR="00ED029F">
        <w:t>S</w:t>
      </w:r>
      <w:r w:rsidR="00790FD4">
        <w:t>obre a</w:t>
      </w:r>
      <w:r>
        <w:t xml:space="preserve"> </w:t>
      </w:r>
      <w:r w:rsidR="00ED029F">
        <w:t>M</w:t>
      </w:r>
      <w:r>
        <w:t>udança</w:t>
      </w:r>
      <w:bookmarkEnd w:id="1"/>
    </w:p>
    <w:p w14:paraId="092A5819" w14:textId="77777777" w:rsidR="00093304" w:rsidRDefault="00093304" w:rsidP="00093304">
      <w:pPr>
        <w:pStyle w:val="Normativo"/>
        <w:ind w:left="720"/>
      </w:pPr>
    </w:p>
    <w:p w14:paraId="4A801921" w14:textId="0D6699FC" w:rsidR="00093304" w:rsidRPr="00E157B0" w:rsidRDefault="00093304" w:rsidP="00AE1F5C">
      <w:pPr>
        <w:pStyle w:val="Normativo"/>
        <w:numPr>
          <w:ilvl w:val="1"/>
          <w:numId w:val="5"/>
        </w:numPr>
        <w:rPr>
          <w:rFonts w:cs="Arial"/>
          <w:sz w:val="22"/>
          <w:szCs w:val="22"/>
          <w:u w:val="single"/>
        </w:rPr>
      </w:pPr>
      <w:r w:rsidRPr="00E157B0">
        <w:rPr>
          <w:rFonts w:cs="Arial"/>
          <w:sz w:val="22"/>
          <w:szCs w:val="22"/>
          <w:u w:val="single"/>
        </w:rPr>
        <w:t xml:space="preserve">Informações da </w:t>
      </w:r>
      <w:r w:rsidR="00A7378A" w:rsidRPr="00E157B0">
        <w:rPr>
          <w:rFonts w:cs="Arial"/>
          <w:sz w:val="22"/>
          <w:szCs w:val="22"/>
          <w:u w:val="single"/>
        </w:rPr>
        <w:t>Mudança</w:t>
      </w:r>
    </w:p>
    <w:p w14:paraId="511319B1" w14:textId="3D534AD8" w:rsidR="001611B7" w:rsidRPr="00E157B0" w:rsidRDefault="004C7BC9" w:rsidP="00AE1F5C">
      <w:pPr>
        <w:pStyle w:val="Normativo"/>
        <w:numPr>
          <w:ilvl w:val="2"/>
          <w:numId w:val="5"/>
        </w:numPr>
        <w:rPr>
          <w:rFonts w:cs="Arial"/>
          <w:sz w:val="22"/>
          <w:szCs w:val="22"/>
        </w:rPr>
      </w:pPr>
      <w:r w:rsidRPr="00E157B0">
        <w:rPr>
          <w:rFonts w:cs="Arial"/>
          <w:sz w:val="22"/>
          <w:szCs w:val="22"/>
        </w:rPr>
        <w:t>Número</w:t>
      </w:r>
      <w:r w:rsidR="000070E4" w:rsidRPr="00E157B0">
        <w:rPr>
          <w:rFonts w:cs="Arial"/>
          <w:sz w:val="22"/>
          <w:szCs w:val="22"/>
        </w:rPr>
        <w:t>:</w:t>
      </w:r>
      <w:r w:rsidR="003F5BAA" w:rsidRPr="00E157B0">
        <w:rPr>
          <w:rFonts w:cs="Arial"/>
          <w:sz w:val="22"/>
          <w:szCs w:val="22"/>
        </w:rPr>
        <w:t xml:space="preserve"> </w:t>
      </w:r>
      <w:r w:rsidR="00D461AB" w:rsidRPr="006769A5">
        <w:rPr>
          <w:rFonts w:cs="Arial"/>
          <w:sz w:val="22"/>
          <w:szCs w:val="22"/>
          <w:highlight w:val="yellow"/>
        </w:rPr>
        <w:t>CHG00</w:t>
      </w:r>
      <w:r w:rsidR="006769A5" w:rsidRPr="006769A5">
        <w:rPr>
          <w:rFonts w:cs="Arial"/>
          <w:sz w:val="22"/>
          <w:szCs w:val="22"/>
          <w:highlight w:val="yellow"/>
        </w:rPr>
        <w:t>000000</w:t>
      </w:r>
    </w:p>
    <w:p w14:paraId="64F696EE" w14:textId="7982C7E7" w:rsidR="000070E4" w:rsidRDefault="004C7BC9" w:rsidP="00AE1F5C">
      <w:pPr>
        <w:pStyle w:val="Normativo"/>
        <w:numPr>
          <w:ilvl w:val="2"/>
          <w:numId w:val="5"/>
        </w:numPr>
        <w:rPr>
          <w:rFonts w:cs="Arial"/>
          <w:sz w:val="22"/>
          <w:szCs w:val="22"/>
        </w:rPr>
      </w:pPr>
      <w:r w:rsidRPr="00E157B0">
        <w:rPr>
          <w:rFonts w:cs="Arial"/>
          <w:sz w:val="22"/>
          <w:szCs w:val="22"/>
        </w:rPr>
        <w:t>Título</w:t>
      </w:r>
      <w:r w:rsidR="000070E4" w:rsidRPr="00E157B0">
        <w:rPr>
          <w:rFonts w:cs="Arial"/>
          <w:sz w:val="22"/>
          <w:szCs w:val="22"/>
        </w:rPr>
        <w:t>:</w:t>
      </w:r>
      <w:r w:rsidR="003F5BAA" w:rsidRPr="00E157B0">
        <w:rPr>
          <w:rFonts w:cs="Arial"/>
          <w:sz w:val="22"/>
          <w:szCs w:val="22"/>
        </w:rPr>
        <w:t xml:space="preserve"> </w:t>
      </w:r>
      <w:r w:rsidR="00D461AB" w:rsidRPr="00D461AB">
        <w:rPr>
          <w:rFonts w:cs="Arial"/>
          <w:sz w:val="22"/>
          <w:szCs w:val="22"/>
        </w:rPr>
        <w:t>FDC - 5642 (1718986) - Troubleshooting Network - Migração PME ITPCN x DMZ 2.0</w:t>
      </w:r>
    </w:p>
    <w:p w14:paraId="5BAF9947" w14:textId="3C6341AF" w:rsidR="00BD3B5D" w:rsidRPr="008E7F91" w:rsidRDefault="00764188" w:rsidP="008E7F91">
      <w:pPr>
        <w:pStyle w:val="Normativo"/>
        <w:numPr>
          <w:ilvl w:val="2"/>
          <w:numId w:val="5"/>
        </w:num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Início</w:t>
      </w:r>
      <w:r w:rsidR="008E7F91">
        <w:rPr>
          <w:rFonts w:cs="Arial"/>
          <w:sz w:val="22"/>
          <w:szCs w:val="22"/>
        </w:rPr>
        <w:t>/</w:t>
      </w:r>
      <w:r w:rsidR="00C61828" w:rsidRPr="008E7F91">
        <w:rPr>
          <w:rFonts w:cs="Arial"/>
          <w:sz w:val="22"/>
          <w:szCs w:val="22"/>
        </w:rPr>
        <w:t>Fim:</w:t>
      </w:r>
      <w:r w:rsidR="00D461AB">
        <w:rPr>
          <w:rFonts w:cs="Arial"/>
          <w:sz w:val="22"/>
          <w:szCs w:val="22"/>
        </w:rPr>
        <w:t xml:space="preserve"> </w:t>
      </w:r>
      <w:r w:rsidR="007E7ABB" w:rsidRPr="007E7ABB">
        <w:rPr>
          <w:rFonts w:cs="Arial"/>
          <w:sz w:val="22"/>
          <w:szCs w:val="22"/>
        </w:rPr>
        <w:t>17/06/2025 09:00:00</w:t>
      </w:r>
      <w:r w:rsidR="007E7ABB">
        <w:rPr>
          <w:rFonts w:cs="Arial"/>
          <w:sz w:val="22"/>
          <w:szCs w:val="22"/>
        </w:rPr>
        <w:t xml:space="preserve"> - </w:t>
      </w:r>
      <w:r w:rsidR="007E7ABB" w:rsidRPr="007E7ABB">
        <w:rPr>
          <w:rFonts w:cs="Arial"/>
          <w:sz w:val="22"/>
          <w:szCs w:val="22"/>
        </w:rPr>
        <w:t>27/06/2025 16:00:00</w:t>
      </w:r>
    </w:p>
    <w:p w14:paraId="3D313FD8" w14:textId="334640A6" w:rsidR="00EF1576" w:rsidRPr="00E157B0" w:rsidRDefault="000070E4" w:rsidP="00AE1F5C">
      <w:pPr>
        <w:pStyle w:val="Normativo"/>
        <w:numPr>
          <w:ilvl w:val="2"/>
          <w:numId w:val="5"/>
        </w:numPr>
        <w:rPr>
          <w:rFonts w:cs="Arial"/>
          <w:sz w:val="22"/>
          <w:szCs w:val="22"/>
        </w:rPr>
      </w:pPr>
      <w:r w:rsidRPr="00E157B0">
        <w:rPr>
          <w:rFonts w:cs="Arial"/>
          <w:sz w:val="22"/>
          <w:szCs w:val="22"/>
        </w:rPr>
        <w:t>Descrição</w:t>
      </w:r>
      <w:r w:rsidR="003F5BAA" w:rsidRPr="00E157B0">
        <w:rPr>
          <w:rFonts w:cs="Arial"/>
          <w:sz w:val="22"/>
          <w:szCs w:val="22"/>
        </w:rPr>
        <w:t>:</w:t>
      </w:r>
      <w:r w:rsidR="007B70C0" w:rsidRPr="00E157B0">
        <w:rPr>
          <w:rFonts w:cs="Arial"/>
          <w:sz w:val="22"/>
          <w:szCs w:val="22"/>
        </w:rPr>
        <w:t xml:space="preserve"> </w:t>
      </w:r>
      <w:r w:rsidR="007E7ABB" w:rsidRPr="007E7ABB">
        <w:rPr>
          <w:rFonts w:cs="Arial"/>
          <w:sz w:val="22"/>
          <w:szCs w:val="22"/>
        </w:rPr>
        <w:t xml:space="preserve">Deletar Rota </w:t>
      </w:r>
      <w:proofErr w:type="spellStart"/>
      <w:r w:rsidR="007E7ABB" w:rsidRPr="007E7ABB">
        <w:rPr>
          <w:rFonts w:cs="Arial"/>
          <w:sz w:val="22"/>
          <w:szCs w:val="22"/>
        </w:rPr>
        <w:t>estatica</w:t>
      </w:r>
      <w:proofErr w:type="spellEnd"/>
      <w:r w:rsidR="007E7ABB" w:rsidRPr="007E7ABB">
        <w:rPr>
          <w:rFonts w:cs="Arial"/>
          <w:sz w:val="22"/>
          <w:szCs w:val="22"/>
        </w:rPr>
        <w:t xml:space="preserve"> no Firewall para comunicação de Migração PME ITPCN x DMZ 2.0.</w:t>
      </w:r>
    </w:p>
    <w:p w14:paraId="33D24F40" w14:textId="77777777" w:rsidR="00EF1576" w:rsidRPr="00E157B0" w:rsidRDefault="00EF1576" w:rsidP="00EF1576">
      <w:pPr>
        <w:pStyle w:val="Normativo"/>
        <w:ind w:left="720"/>
        <w:rPr>
          <w:rFonts w:cs="Arial"/>
          <w:sz w:val="22"/>
          <w:szCs w:val="22"/>
        </w:rPr>
      </w:pPr>
    </w:p>
    <w:p w14:paraId="0689A261" w14:textId="41F01FA8" w:rsidR="00DD4EF5" w:rsidRPr="00E157B0" w:rsidRDefault="00450A34" w:rsidP="00AE1F5C">
      <w:pPr>
        <w:pStyle w:val="Normativo"/>
        <w:numPr>
          <w:ilvl w:val="1"/>
          <w:numId w:val="5"/>
        </w:numPr>
        <w:rPr>
          <w:rFonts w:cs="Arial"/>
          <w:sz w:val="22"/>
          <w:szCs w:val="22"/>
          <w:u w:val="single"/>
        </w:rPr>
      </w:pPr>
      <w:r w:rsidRPr="00E157B0">
        <w:rPr>
          <w:rFonts w:cs="Arial"/>
          <w:sz w:val="22"/>
          <w:szCs w:val="22"/>
          <w:u w:val="single"/>
        </w:rPr>
        <w:t>Haverá</w:t>
      </w:r>
      <w:r w:rsidR="00A64DAE" w:rsidRPr="00E157B0">
        <w:rPr>
          <w:rFonts w:cs="Arial"/>
          <w:sz w:val="22"/>
          <w:szCs w:val="22"/>
          <w:u w:val="single"/>
        </w:rPr>
        <w:t xml:space="preserve"> indisponibilidade </w:t>
      </w:r>
      <w:r w:rsidR="007C768E" w:rsidRPr="00E157B0">
        <w:rPr>
          <w:rFonts w:cs="Arial"/>
          <w:sz w:val="22"/>
          <w:szCs w:val="22"/>
          <w:u w:val="single"/>
        </w:rPr>
        <w:t xml:space="preserve">de </w:t>
      </w:r>
      <w:r w:rsidR="009B1804" w:rsidRPr="00E157B0">
        <w:rPr>
          <w:rFonts w:cs="Arial"/>
          <w:sz w:val="22"/>
          <w:szCs w:val="22"/>
          <w:u w:val="single"/>
        </w:rPr>
        <w:t>s</w:t>
      </w:r>
      <w:r w:rsidR="003D015D" w:rsidRPr="00E157B0">
        <w:rPr>
          <w:rFonts w:cs="Arial"/>
          <w:sz w:val="22"/>
          <w:szCs w:val="22"/>
          <w:u w:val="single"/>
        </w:rPr>
        <w:t>erviços</w:t>
      </w:r>
      <w:r w:rsidR="007C768E" w:rsidRPr="00E157B0">
        <w:rPr>
          <w:rFonts w:cs="Arial"/>
          <w:sz w:val="22"/>
          <w:szCs w:val="22"/>
          <w:u w:val="single"/>
        </w:rPr>
        <w:t xml:space="preserve"> ou impacto</w:t>
      </w:r>
      <w:r w:rsidRPr="00E157B0">
        <w:rPr>
          <w:rFonts w:cs="Arial"/>
          <w:sz w:val="22"/>
          <w:szCs w:val="22"/>
          <w:u w:val="single"/>
        </w:rPr>
        <w:t>s causados pela mudança</w:t>
      </w:r>
      <w:r w:rsidR="0063588F" w:rsidRPr="00E157B0">
        <w:rPr>
          <w:rFonts w:cs="Arial"/>
          <w:sz w:val="22"/>
          <w:szCs w:val="22"/>
          <w:u w:val="single"/>
        </w:rPr>
        <w:t>?</w:t>
      </w:r>
    </w:p>
    <w:p w14:paraId="6FDC38DC" w14:textId="10A88656" w:rsidR="00DD4EF5" w:rsidRDefault="00FA3254" w:rsidP="0051299D">
      <w:pPr>
        <w:pStyle w:val="Normativo"/>
        <w:numPr>
          <w:ilvl w:val="2"/>
          <w:numId w:val="5"/>
        </w:numPr>
        <w:tabs>
          <w:tab w:val="clear" w:pos="181"/>
        </w:tabs>
        <w:spacing w:line="360" w:lineRule="auto"/>
        <w:jc w:val="both"/>
        <w:rPr>
          <w:rFonts w:cs="Arial"/>
          <w:sz w:val="22"/>
          <w:szCs w:val="22"/>
        </w:rPr>
      </w:pPr>
      <w:sdt>
        <w:sdtPr>
          <w:rPr>
            <w:rFonts w:cs="Arial"/>
            <w:sz w:val="22"/>
            <w:szCs w:val="22"/>
          </w:rPr>
          <w:id w:val="-388967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4710"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 w:rsidR="00DD4EF5" w:rsidRPr="00E157B0">
        <w:rPr>
          <w:rFonts w:cs="Arial"/>
          <w:sz w:val="22"/>
          <w:szCs w:val="22"/>
        </w:rPr>
        <w:t xml:space="preserve"> Sim</w:t>
      </w:r>
    </w:p>
    <w:p w14:paraId="28D50D0A" w14:textId="55065154" w:rsidR="00713826" w:rsidRPr="00E157B0" w:rsidRDefault="00713826" w:rsidP="0051299D">
      <w:pPr>
        <w:pStyle w:val="Normativo"/>
        <w:numPr>
          <w:ilvl w:val="3"/>
          <w:numId w:val="5"/>
        </w:numPr>
        <w:tabs>
          <w:tab w:val="clear" w:pos="181"/>
        </w:tabs>
        <w:spacing w:line="360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Descrever</w:t>
      </w:r>
      <w:r w:rsidR="005529EF">
        <w:rPr>
          <w:rFonts w:cs="Arial"/>
          <w:sz w:val="22"/>
          <w:szCs w:val="22"/>
        </w:rPr>
        <w:t>:</w:t>
      </w:r>
    </w:p>
    <w:p w14:paraId="6E7E37D8" w14:textId="6EC5C664" w:rsidR="00DD4EF5" w:rsidRDefault="00FA3254" w:rsidP="00AE1F5C">
      <w:pPr>
        <w:pStyle w:val="Normativo"/>
        <w:numPr>
          <w:ilvl w:val="2"/>
          <w:numId w:val="5"/>
        </w:numPr>
        <w:tabs>
          <w:tab w:val="clear" w:pos="181"/>
        </w:tabs>
        <w:spacing w:line="360" w:lineRule="auto"/>
        <w:jc w:val="both"/>
        <w:rPr>
          <w:rFonts w:cs="Arial"/>
          <w:sz w:val="22"/>
          <w:szCs w:val="22"/>
        </w:rPr>
      </w:pPr>
      <w:sdt>
        <w:sdtPr>
          <w:rPr>
            <w:rFonts w:cs="Arial"/>
            <w:sz w:val="22"/>
            <w:szCs w:val="22"/>
          </w:rPr>
          <w:id w:val="-123007633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E7ABB">
            <w:rPr>
              <w:rFonts w:ascii="MS Gothic" w:eastAsia="MS Gothic" w:hAnsi="MS Gothic" w:cs="Arial" w:hint="eastAsia"/>
              <w:sz w:val="22"/>
              <w:szCs w:val="22"/>
            </w:rPr>
            <w:t>☒</w:t>
          </w:r>
        </w:sdtContent>
      </w:sdt>
      <w:r w:rsidR="00DD4EF5" w:rsidRPr="00E157B0">
        <w:rPr>
          <w:rFonts w:cs="Arial"/>
          <w:sz w:val="22"/>
          <w:szCs w:val="22"/>
        </w:rPr>
        <w:t xml:space="preserve"> Não</w:t>
      </w:r>
    </w:p>
    <w:p w14:paraId="551648D3" w14:textId="7002AA6A" w:rsidR="005529EF" w:rsidRPr="00D30DCE" w:rsidRDefault="005529EF" w:rsidP="00D30DCE">
      <w:pPr>
        <w:pStyle w:val="Normativo"/>
        <w:numPr>
          <w:ilvl w:val="3"/>
          <w:numId w:val="5"/>
        </w:numPr>
        <w:tabs>
          <w:tab w:val="clear" w:pos="181"/>
        </w:tabs>
        <w:spacing w:line="360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Justificar:</w:t>
      </w:r>
      <w:r w:rsidR="00177318">
        <w:rPr>
          <w:rFonts w:cs="Arial"/>
          <w:sz w:val="22"/>
          <w:szCs w:val="22"/>
        </w:rPr>
        <w:t xml:space="preserve"> </w:t>
      </w:r>
      <w:r w:rsidR="00177318" w:rsidRPr="006F2975">
        <w:rPr>
          <w:rFonts w:cs="Arial"/>
          <w:sz w:val="22"/>
          <w:szCs w:val="22"/>
        </w:rPr>
        <w:t>Não haverá impacto nas aplicações, servidores, e base CMDB, apenas será criado regra de firewall para permitir a comunicação solicitada.</w:t>
      </w:r>
    </w:p>
    <w:p w14:paraId="0E341586" w14:textId="77777777" w:rsidR="005529EF" w:rsidRPr="005529EF" w:rsidRDefault="005529EF" w:rsidP="00E1796D">
      <w:pPr>
        <w:pStyle w:val="Normativo"/>
        <w:tabs>
          <w:tab w:val="clear" w:pos="181"/>
        </w:tabs>
        <w:spacing w:line="360" w:lineRule="auto"/>
        <w:jc w:val="both"/>
        <w:rPr>
          <w:rFonts w:cs="Arial"/>
          <w:sz w:val="22"/>
          <w:szCs w:val="22"/>
        </w:rPr>
      </w:pPr>
    </w:p>
    <w:p w14:paraId="7E87C4AB" w14:textId="1D11C407" w:rsidR="00DD4EF5" w:rsidRPr="00E157B0" w:rsidRDefault="0063588F" w:rsidP="00AE1F5C">
      <w:pPr>
        <w:pStyle w:val="Normativo"/>
        <w:numPr>
          <w:ilvl w:val="1"/>
          <w:numId w:val="5"/>
        </w:numPr>
        <w:rPr>
          <w:rFonts w:cs="Arial"/>
          <w:sz w:val="22"/>
          <w:szCs w:val="22"/>
          <w:u w:val="single"/>
        </w:rPr>
      </w:pPr>
      <w:r w:rsidRPr="00E157B0">
        <w:rPr>
          <w:rFonts w:cs="Arial"/>
          <w:sz w:val="22"/>
          <w:szCs w:val="22"/>
          <w:u w:val="single"/>
        </w:rPr>
        <w:t xml:space="preserve">Acordos e </w:t>
      </w:r>
      <w:r w:rsidR="009B1804" w:rsidRPr="00E157B0">
        <w:rPr>
          <w:rFonts w:cs="Arial"/>
          <w:sz w:val="22"/>
          <w:szCs w:val="22"/>
          <w:u w:val="single"/>
        </w:rPr>
        <w:t>a</w:t>
      </w:r>
      <w:r w:rsidRPr="00E157B0">
        <w:rPr>
          <w:rFonts w:cs="Arial"/>
          <w:sz w:val="22"/>
          <w:szCs w:val="22"/>
          <w:u w:val="single"/>
        </w:rPr>
        <w:t>utorizações foram anexa</w:t>
      </w:r>
      <w:r w:rsidR="00881AC3" w:rsidRPr="00E157B0">
        <w:rPr>
          <w:rFonts w:cs="Arial"/>
          <w:sz w:val="22"/>
          <w:szCs w:val="22"/>
          <w:u w:val="single"/>
        </w:rPr>
        <w:t xml:space="preserve">dos </w:t>
      </w:r>
      <w:r w:rsidR="00C072D8" w:rsidRPr="00E157B0">
        <w:rPr>
          <w:rFonts w:cs="Arial"/>
          <w:sz w:val="22"/>
          <w:szCs w:val="22"/>
          <w:u w:val="single"/>
        </w:rPr>
        <w:t>à</w:t>
      </w:r>
      <w:r w:rsidR="00881AC3" w:rsidRPr="00E157B0">
        <w:rPr>
          <w:rFonts w:cs="Arial"/>
          <w:sz w:val="22"/>
          <w:szCs w:val="22"/>
          <w:u w:val="single"/>
        </w:rPr>
        <w:t xml:space="preserve"> </w:t>
      </w:r>
      <w:r w:rsidR="009B1804" w:rsidRPr="00E157B0">
        <w:rPr>
          <w:rFonts w:cs="Arial"/>
          <w:sz w:val="22"/>
          <w:szCs w:val="22"/>
          <w:u w:val="single"/>
        </w:rPr>
        <w:t>m</w:t>
      </w:r>
      <w:r w:rsidR="00881AC3" w:rsidRPr="00E157B0">
        <w:rPr>
          <w:rFonts w:cs="Arial"/>
          <w:sz w:val="22"/>
          <w:szCs w:val="22"/>
          <w:u w:val="single"/>
        </w:rPr>
        <w:t>udança?</w:t>
      </w:r>
    </w:p>
    <w:p w14:paraId="2F91E43B" w14:textId="725DE392" w:rsidR="00DD4EF5" w:rsidRDefault="00FA3254" w:rsidP="00AE1F5C">
      <w:pPr>
        <w:pStyle w:val="Normativo"/>
        <w:numPr>
          <w:ilvl w:val="2"/>
          <w:numId w:val="5"/>
        </w:numPr>
        <w:tabs>
          <w:tab w:val="clear" w:pos="181"/>
        </w:tabs>
        <w:spacing w:line="360" w:lineRule="auto"/>
        <w:jc w:val="both"/>
        <w:rPr>
          <w:rFonts w:cs="Arial"/>
          <w:sz w:val="22"/>
          <w:szCs w:val="22"/>
        </w:rPr>
      </w:pPr>
      <w:sdt>
        <w:sdtPr>
          <w:rPr>
            <w:rFonts w:cs="Arial"/>
            <w:sz w:val="22"/>
            <w:szCs w:val="22"/>
          </w:rPr>
          <w:id w:val="16097809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7172E"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 w:rsidR="00DD4EF5" w:rsidRPr="00E157B0">
        <w:rPr>
          <w:rFonts w:cs="Arial"/>
          <w:sz w:val="22"/>
          <w:szCs w:val="22"/>
        </w:rPr>
        <w:t xml:space="preserve"> Sim</w:t>
      </w:r>
    </w:p>
    <w:p w14:paraId="53E35567" w14:textId="2950D957" w:rsidR="004D41D2" w:rsidRPr="00E157B0" w:rsidRDefault="004D41D2" w:rsidP="00D2715E">
      <w:pPr>
        <w:pStyle w:val="Normativo"/>
        <w:numPr>
          <w:ilvl w:val="3"/>
          <w:numId w:val="5"/>
        </w:numPr>
        <w:tabs>
          <w:tab w:val="clear" w:pos="181"/>
        </w:tabs>
        <w:spacing w:line="360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Descrever:</w:t>
      </w:r>
    </w:p>
    <w:p w14:paraId="0AED794A" w14:textId="5D512E06" w:rsidR="00DD4EF5" w:rsidRDefault="00FA3254" w:rsidP="00AE1F5C">
      <w:pPr>
        <w:pStyle w:val="Normativo"/>
        <w:numPr>
          <w:ilvl w:val="2"/>
          <w:numId w:val="5"/>
        </w:numPr>
        <w:tabs>
          <w:tab w:val="clear" w:pos="181"/>
        </w:tabs>
        <w:spacing w:line="360" w:lineRule="auto"/>
        <w:jc w:val="both"/>
        <w:rPr>
          <w:rFonts w:cs="Arial"/>
          <w:sz w:val="22"/>
          <w:szCs w:val="22"/>
        </w:rPr>
      </w:pPr>
      <w:sdt>
        <w:sdtPr>
          <w:rPr>
            <w:rFonts w:cs="Arial"/>
            <w:sz w:val="22"/>
            <w:szCs w:val="22"/>
          </w:rPr>
          <w:id w:val="-18709086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D40DB" w:rsidRPr="00E157B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DD4EF5" w:rsidRPr="00E157B0">
        <w:rPr>
          <w:rFonts w:cs="Arial"/>
          <w:sz w:val="22"/>
          <w:szCs w:val="22"/>
        </w:rPr>
        <w:t xml:space="preserve"> Não</w:t>
      </w:r>
    </w:p>
    <w:p w14:paraId="00CA30C4" w14:textId="4E8391AC" w:rsidR="004E1292" w:rsidRPr="00E157B0" w:rsidRDefault="004E1292" w:rsidP="00D2715E">
      <w:pPr>
        <w:pStyle w:val="Normativo"/>
        <w:numPr>
          <w:ilvl w:val="3"/>
          <w:numId w:val="5"/>
        </w:numPr>
        <w:tabs>
          <w:tab w:val="clear" w:pos="181"/>
        </w:tabs>
        <w:spacing w:line="360" w:lineRule="auto"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Justificar:</w:t>
      </w:r>
    </w:p>
    <w:p w14:paraId="29218780" w14:textId="4E47A1E6" w:rsidR="004E1292" w:rsidRPr="007C54BB" w:rsidRDefault="00FA3254" w:rsidP="00AE1F5C">
      <w:pPr>
        <w:pStyle w:val="Normativo"/>
        <w:numPr>
          <w:ilvl w:val="2"/>
          <w:numId w:val="5"/>
        </w:numPr>
        <w:tabs>
          <w:tab w:val="clear" w:pos="181"/>
        </w:tabs>
        <w:spacing w:line="360" w:lineRule="auto"/>
        <w:jc w:val="both"/>
        <w:rPr>
          <w:rFonts w:cs="Arial"/>
          <w:sz w:val="22"/>
          <w:szCs w:val="22"/>
        </w:rPr>
      </w:pPr>
      <w:sdt>
        <w:sdtPr>
          <w:rPr>
            <w:rFonts w:cs="Arial"/>
            <w:sz w:val="22"/>
            <w:szCs w:val="22"/>
          </w:rPr>
          <w:id w:val="8496137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E7ABB">
            <w:rPr>
              <w:rFonts w:ascii="MS Gothic" w:eastAsia="MS Gothic" w:hAnsi="MS Gothic" w:cs="Arial" w:hint="eastAsia"/>
              <w:sz w:val="22"/>
              <w:szCs w:val="22"/>
            </w:rPr>
            <w:t>☒</w:t>
          </w:r>
        </w:sdtContent>
      </w:sdt>
      <w:r w:rsidR="00DD4EF5" w:rsidRPr="00E157B0">
        <w:rPr>
          <w:rFonts w:cs="Arial"/>
          <w:sz w:val="22"/>
          <w:szCs w:val="22"/>
        </w:rPr>
        <w:t xml:space="preserve"> N/A</w:t>
      </w:r>
    </w:p>
    <w:p w14:paraId="59C9F1DF" w14:textId="4067D4E5" w:rsidR="004C6F51" w:rsidRDefault="00CC2EA5" w:rsidP="00AE1F5C">
      <w:pPr>
        <w:pStyle w:val="Ttulo1"/>
        <w:numPr>
          <w:ilvl w:val="0"/>
          <w:numId w:val="5"/>
        </w:numPr>
      </w:pPr>
      <w:bookmarkStart w:id="2" w:name="_Toc182837460"/>
      <w:r>
        <w:t xml:space="preserve">Equipe </w:t>
      </w:r>
      <w:r w:rsidR="00ED029F">
        <w:t>R</w:t>
      </w:r>
      <w:r w:rsidR="00B434B3">
        <w:t xml:space="preserve">esponsável e </w:t>
      </w:r>
      <w:r w:rsidR="00ED029F">
        <w:t>P</w:t>
      </w:r>
      <w:r w:rsidR="00B434B3">
        <w:t xml:space="preserve">lano de </w:t>
      </w:r>
      <w:r w:rsidR="00ED029F">
        <w:t>C</w:t>
      </w:r>
      <w:r w:rsidR="00B434B3">
        <w:t>omunicação</w:t>
      </w:r>
      <w:bookmarkEnd w:id="2"/>
    </w:p>
    <w:p w14:paraId="1AFDB4F6" w14:textId="77777777" w:rsidR="0022642E" w:rsidRDefault="0022642E" w:rsidP="0022642E">
      <w:pPr>
        <w:pStyle w:val="Normativo"/>
        <w:ind w:left="360"/>
        <w:rPr>
          <w:sz w:val="22"/>
          <w:szCs w:val="22"/>
          <w:highlight w:val="yellow"/>
        </w:rPr>
      </w:pPr>
    </w:p>
    <w:p w14:paraId="3E3816DC" w14:textId="1213EEED" w:rsidR="0022642E" w:rsidRPr="0022642E" w:rsidRDefault="0022642E" w:rsidP="0022642E">
      <w:pPr>
        <w:pStyle w:val="Normativo"/>
        <w:ind w:left="360"/>
      </w:pPr>
      <w:proofErr w:type="spellStart"/>
      <w:r w:rsidRPr="008A14F0">
        <w:rPr>
          <w:sz w:val="22"/>
          <w:szCs w:val="22"/>
          <w:highlight w:val="yellow"/>
        </w:rPr>
        <w:t>Obs</w:t>
      </w:r>
      <w:proofErr w:type="spellEnd"/>
      <w:r w:rsidRPr="008A14F0">
        <w:rPr>
          <w:sz w:val="22"/>
          <w:szCs w:val="22"/>
          <w:highlight w:val="yellow"/>
        </w:rPr>
        <w:t>: Para atividades com impacto ao ambiente operacional (produção de minério) é mandatório considerar no plano de comunicação o canal do rádio da sala de operação que será utilizado para solicitar autorização para início da atividade.</w:t>
      </w:r>
    </w:p>
    <w:p w14:paraId="5724D9D6" w14:textId="77777777" w:rsidR="00F73162" w:rsidRPr="00F73162" w:rsidRDefault="00F73162" w:rsidP="00F73162">
      <w:pPr>
        <w:pStyle w:val="Normativo"/>
      </w:pPr>
    </w:p>
    <w:p w14:paraId="4A038F19" w14:textId="54C2202A" w:rsidR="009B1804" w:rsidRPr="00E157B0" w:rsidRDefault="007B79AE" w:rsidP="00AE1F5C">
      <w:pPr>
        <w:pStyle w:val="Normativo"/>
        <w:numPr>
          <w:ilvl w:val="1"/>
          <w:numId w:val="5"/>
        </w:numPr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Informações de contato da</w:t>
      </w:r>
      <w:r w:rsidR="0036390F">
        <w:rPr>
          <w:sz w:val="22"/>
          <w:szCs w:val="22"/>
          <w:u w:val="single"/>
        </w:rPr>
        <w:t xml:space="preserve"> e</w:t>
      </w:r>
      <w:r w:rsidR="00A02E00" w:rsidRPr="00E157B0">
        <w:rPr>
          <w:sz w:val="22"/>
          <w:szCs w:val="22"/>
          <w:u w:val="single"/>
        </w:rPr>
        <w:t xml:space="preserve">quipe responsável pela </w:t>
      </w:r>
      <w:r w:rsidR="00112D8D" w:rsidRPr="00E157B0">
        <w:rPr>
          <w:sz w:val="22"/>
          <w:szCs w:val="22"/>
          <w:u w:val="single"/>
        </w:rPr>
        <w:t>mudan</w:t>
      </w:r>
      <w:r w:rsidR="0036390F">
        <w:rPr>
          <w:sz w:val="22"/>
          <w:szCs w:val="22"/>
          <w:u w:val="single"/>
        </w:rPr>
        <w:t>ça e</w:t>
      </w:r>
      <w:r w:rsidR="00444A27" w:rsidRPr="00E157B0">
        <w:rPr>
          <w:sz w:val="22"/>
          <w:szCs w:val="22"/>
          <w:u w:val="single"/>
        </w:rPr>
        <w:t xml:space="preserve"> </w:t>
      </w:r>
      <w:r w:rsidR="009B1804" w:rsidRPr="00E157B0">
        <w:rPr>
          <w:sz w:val="22"/>
          <w:szCs w:val="22"/>
          <w:u w:val="single"/>
        </w:rPr>
        <w:t>o</w:t>
      </w:r>
      <w:r w:rsidR="00444A27" w:rsidRPr="00E157B0">
        <w:rPr>
          <w:sz w:val="22"/>
          <w:szCs w:val="22"/>
          <w:u w:val="single"/>
        </w:rPr>
        <w:t xml:space="preserve">peração </w:t>
      </w:r>
      <w:r w:rsidR="009B1804" w:rsidRPr="00E157B0">
        <w:rPr>
          <w:sz w:val="22"/>
          <w:szCs w:val="22"/>
          <w:u w:val="single"/>
        </w:rPr>
        <w:t>a</w:t>
      </w:r>
      <w:r w:rsidR="00444A27" w:rsidRPr="00E157B0">
        <w:rPr>
          <w:sz w:val="22"/>
          <w:szCs w:val="22"/>
          <w:u w:val="single"/>
        </w:rPr>
        <w:t>ssistida</w:t>
      </w:r>
    </w:p>
    <w:p w14:paraId="25174AF2" w14:textId="77777777" w:rsidR="00486EF7" w:rsidRPr="00486EF7" w:rsidRDefault="00486EF7" w:rsidP="00486EF7">
      <w:pPr>
        <w:pStyle w:val="Normativo"/>
        <w:ind w:left="720"/>
        <w:rPr>
          <w:u w:val="single"/>
        </w:rPr>
      </w:pPr>
    </w:p>
    <w:tbl>
      <w:tblPr>
        <w:tblStyle w:val="Tabelacomgrade"/>
        <w:tblW w:w="10348" w:type="dxa"/>
        <w:tblInd w:w="-5" w:type="dxa"/>
        <w:tblLook w:val="04A0" w:firstRow="1" w:lastRow="0" w:firstColumn="1" w:lastColumn="0" w:noHBand="0" w:noVBand="1"/>
      </w:tblPr>
      <w:tblGrid>
        <w:gridCol w:w="1701"/>
        <w:gridCol w:w="2127"/>
        <w:gridCol w:w="1559"/>
        <w:gridCol w:w="2871"/>
        <w:gridCol w:w="2090"/>
      </w:tblGrid>
      <w:tr w:rsidR="000D398D" w:rsidRPr="00F53A1E" w14:paraId="46BD5226" w14:textId="77777777" w:rsidTr="00B27508">
        <w:tc>
          <w:tcPr>
            <w:tcW w:w="1701" w:type="dxa"/>
            <w:shd w:val="clear" w:color="auto" w:fill="009999"/>
            <w:vAlign w:val="center"/>
          </w:tcPr>
          <w:p w14:paraId="06F011B4" w14:textId="77777777" w:rsidR="000D398D" w:rsidRPr="008624B6" w:rsidRDefault="000D398D" w:rsidP="00B3231F">
            <w:pPr>
              <w:jc w:val="center"/>
              <w:rPr>
                <w:rFonts w:ascii="Aptos Narrow" w:hAnsi="Aptos Narrow" w:cs="Arial"/>
                <w:b/>
                <w:bCs/>
                <w:color w:val="FFFFFF" w:themeColor="background1"/>
              </w:rPr>
            </w:pPr>
            <w:r w:rsidRPr="008624B6">
              <w:rPr>
                <w:rFonts w:ascii="Aptos Narrow" w:hAnsi="Aptos Narrow" w:cs="Arial"/>
                <w:b/>
                <w:bCs/>
                <w:color w:val="FFFFFF" w:themeColor="background1"/>
                <w:sz w:val="22"/>
                <w:szCs w:val="22"/>
              </w:rPr>
              <w:t>Nome</w:t>
            </w:r>
          </w:p>
        </w:tc>
        <w:tc>
          <w:tcPr>
            <w:tcW w:w="2127" w:type="dxa"/>
            <w:shd w:val="clear" w:color="auto" w:fill="009999"/>
            <w:vAlign w:val="center"/>
          </w:tcPr>
          <w:p w14:paraId="42E3D6A5" w14:textId="77777777" w:rsidR="000D398D" w:rsidRPr="008624B6" w:rsidRDefault="000D398D" w:rsidP="00B3231F">
            <w:pPr>
              <w:jc w:val="center"/>
              <w:rPr>
                <w:rFonts w:ascii="Aptos Narrow" w:hAnsi="Aptos Narrow" w:cs="Arial"/>
                <w:b/>
                <w:bCs/>
                <w:color w:val="FFFFFF" w:themeColor="background1"/>
              </w:rPr>
            </w:pPr>
            <w:r w:rsidRPr="008624B6">
              <w:rPr>
                <w:rFonts w:ascii="Aptos Narrow" w:hAnsi="Aptos Narrow" w:cs="Arial"/>
                <w:b/>
                <w:bCs/>
                <w:color w:val="FFFFFF" w:themeColor="background1"/>
              </w:rPr>
              <w:t>e-mail</w:t>
            </w:r>
          </w:p>
        </w:tc>
        <w:tc>
          <w:tcPr>
            <w:tcW w:w="1559" w:type="dxa"/>
            <w:shd w:val="clear" w:color="auto" w:fill="009999"/>
            <w:vAlign w:val="center"/>
          </w:tcPr>
          <w:p w14:paraId="39AE50E2" w14:textId="77777777" w:rsidR="000D398D" w:rsidRPr="008624B6" w:rsidRDefault="000D398D" w:rsidP="00B3231F">
            <w:pPr>
              <w:jc w:val="center"/>
              <w:rPr>
                <w:rFonts w:ascii="Aptos Narrow" w:hAnsi="Aptos Narrow" w:cs="Arial"/>
                <w:b/>
                <w:bCs/>
                <w:color w:val="FFFFFF" w:themeColor="background1"/>
              </w:rPr>
            </w:pPr>
            <w:r w:rsidRPr="008624B6">
              <w:rPr>
                <w:rFonts w:ascii="Aptos Narrow" w:hAnsi="Aptos Narrow" w:cs="Arial"/>
                <w:b/>
                <w:bCs/>
                <w:color w:val="FFFFFF" w:themeColor="background1"/>
              </w:rPr>
              <w:t>Telefone</w:t>
            </w:r>
          </w:p>
        </w:tc>
        <w:tc>
          <w:tcPr>
            <w:tcW w:w="2871" w:type="dxa"/>
            <w:shd w:val="clear" w:color="auto" w:fill="009999"/>
            <w:vAlign w:val="center"/>
          </w:tcPr>
          <w:p w14:paraId="6F61B8E1" w14:textId="77777777" w:rsidR="000D398D" w:rsidRPr="008624B6" w:rsidRDefault="000D398D" w:rsidP="00B3231F">
            <w:pPr>
              <w:jc w:val="center"/>
              <w:rPr>
                <w:rFonts w:ascii="Aptos Narrow" w:hAnsi="Aptos Narrow" w:cs="Arial"/>
                <w:b/>
                <w:bCs/>
                <w:color w:val="FFFFFF" w:themeColor="background1"/>
              </w:rPr>
            </w:pPr>
            <w:r w:rsidRPr="008624B6">
              <w:rPr>
                <w:rFonts w:ascii="Aptos Narrow" w:hAnsi="Aptos Narrow" w:cs="Arial"/>
                <w:b/>
                <w:bCs/>
                <w:color w:val="FFFFFF" w:themeColor="background1"/>
              </w:rPr>
              <w:t>Papel</w:t>
            </w:r>
          </w:p>
        </w:tc>
        <w:tc>
          <w:tcPr>
            <w:tcW w:w="2090" w:type="dxa"/>
            <w:shd w:val="clear" w:color="auto" w:fill="009999"/>
            <w:vAlign w:val="center"/>
          </w:tcPr>
          <w:p w14:paraId="12FE7438" w14:textId="77777777" w:rsidR="000D398D" w:rsidRPr="008624B6" w:rsidRDefault="000D398D" w:rsidP="00B3231F">
            <w:pPr>
              <w:jc w:val="center"/>
              <w:rPr>
                <w:rFonts w:ascii="Aptos Narrow" w:hAnsi="Aptos Narrow" w:cs="Arial"/>
                <w:b/>
                <w:bCs/>
                <w:color w:val="FFFFFF" w:themeColor="background1"/>
              </w:rPr>
            </w:pPr>
            <w:r w:rsidRPr="008624B6">
              <w:rPr>
                <w:rFonts w:ascii="Aptos Narrow" w:hAnsi="Aptos Narrow" w:cs="Arial"/>
                <w:b/>
                <w:bCs/>
                <w:color w:val="FFFFFF" w:themeColor="background1"/>
              </w:rPr>
              <w:t>Forma de contato</w:t>
            </w:r>
          </w:p>
        </w:tc>
      </w:tr>
      <w:tr w:rsidR="00C60778" w:rsidRPr="00F53A1E" w14:paraId="072A2DC9" w14:textId="77777777" w:rsidTr="00B27508">
        <w:trPr>
          <w:trHeight w:val="283"/>
        </w:trPr>
        <w:tc>
          <w:tcPr>
            <w:tcW w:w="1701" w:type="dxa"/>
            <w:vAlign w:val="center"/>
          </w:tcPr>
          <w:p w14:paraId="6805526B" w14:textId="274A8D11" w:rsidR="00C60778" w:rsidRPr="00A5133C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Alan Cardoso</w:t>
            </w: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2127" w:type="dxa"/>
            <w:vAlign w:val="center"/>
          </w:tcPr>
          <w:p w14:paraId="2F37D22D" w14:textId="4AED61DB" w:rsidR="00C60778" w:rsidRPr="00A5133C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hyperlink r:id="rId17" w:history="1">
              <w:r w:rsidRPr="00073AD7">
                <w:rPr>
                  <w:rStyle w:val="Hyperlink"/>
                  <w:rFonts w:ascii="Aptos Narrow" w:hAnsi="Aptos Narrow" w:cs="Arial"/>
                  <w:sz w:val="16"/>
                  <w:szCs w:val="16"/>
                </w:rPr>
                <w:t>C065</w:t>
              </w:r>
              <w:r>
                <w:rPr>
                  <w:rStyle w:val="Hyperlink"/>
                  <w:rFonts w:ascii="Aptos Narrow" w:hAnsi="Aptos Narrow" w:cs="Arial"/>
                  <w:sz w:val="16"/>
                  <w:szCs w:val="16"/>
                </w:rPr>
                <w:t>1</w:t>
              </w:r>
              <w:r w:rsidRPr="00073AD7">
                <w:rPr>
                  <w:rStyle w:val="Hyperlink"/>
                  <w:rFonts w:ascii="Aptos Narrow" w:hAnsi="Aptos Narrow" w:cs="Arial"/>
                  <w:sz w:val="16"/>
                  <w:szCs w:val="16"/>
                </w:rPr>
                <w:t>8</w:t>
              </w:r>
              <w:r>
                <w:rPr>
                  <w:rStyle w:val="Hyperlink"/>
                  <w:rFonts w:ascii="Aptos Narrow" w:hAnsi="Aptos Narrow" w:cs="Arial"/>
                  <w:sz w:val="16"/>
                  <w:szCs w:val="16"/>
                </w:rPr>
                <w:t>5</w:t>
              </w:r>
              <w:r w:rsidRPr="00073AD7">
                <w:rPr>
                  <w:rStyle w:val="Hyperlink"/>
                  <w:rFonts w:ascii="Aptos Narrow" w:hAnsi="Aptos Narrow" w:cs="Arial"/>
                  <w:sz w:val="16"/>
                  <w:szCs w:val="16"/>
                </w:rPr>
                <w:t>9@vale.com</w:t>
              </w:r>
            </w:hyperlink>
          </w:p>
        </w:tc>
        <w:tc>
          <w:tcPr>
            <w:tcW w:w="1559" w:type="dxa"/>
            <w:vAlign w:val="center"/>
          </w:tcPr>
          <w:p w14:paraId="0B86D321" w14:textId="35D9E550" w:rsidR="00C60778" w:rsidRPr="00A5133C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N/A</w:t>
            </w:r>
          </w:p>
        </w:tc>
        <w:tc>
          <w:tcPr>
            <w:tcW w:w="2871" w:type="dxa"/>
            <w:vAlign w:val="center"/>
          </w:tcPr>
          <w:p w14:paraId="4E5E571A" w14:textId="24E8318A" w:rsidR="00C60778" w:rsidRPr="00A5133C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 xml:space="preserve">SME </w:t>
            </w: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 xml:space="preserve">- </w:t>
            </w:r>
            <w:r w:rsidRPr="00506024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FDC Network</w:t>
            </w:r>
          </w:p>
        </w:tc>
        <w:tc>
          <w:tcPr>
            <w:tcW w:w="2090" w:type="dxa"/>
            <w:vAlign w:val="center"/>
          </w:tcPr>
          <w:p w14:paraId="1440708B" w14:textId="62D7E04F" w:rsidR="00C60778" w:rsidRPr="00A5133C" w:rsidRDefault="00C60778" w:rsidP="00C60778">
            <w:pPr>
              <w:jc w:val="center"/>
              <w:rPr>
                <w:rFonts w:ascii="Aptos Narrow" w:hAnsi="Aptos Narrow" w:cs="Arial"/>
                <w:color w:val="000000"/>
                <w:sz w:val="16"/>
                <w:szCs w:val="16"/>
              </w:rPr>
            </w:pP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 xml:space="preserve">E-mail e Teams </w:t>
            </w:r>
          </w:p>
        </w:tc>
      </w:tr>
      <w:tr w:rsidR="00C60778" w:rsidRPr="00F53A1E" w14:paraId="4D100AC2" w14:textId="77777777" w:rsidTr="00B27508">
        <w:trPr>
          <w:trHeight w:val="255"/>
        </w:trPr>
        <w:tc>
          <w:tcPr>
            <w:tcW w:w="1701" w:type="dxa"/>
            <w:vAlign w:val="center"/>
          </w:tcPr>
          <w:p w14:paraId="782B2EB7" w14:textId="38F0119E" w:rsidR="00C60778" w:rsidRPr="00A5133C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 xml:space="preserve">Elaine Ferreira </w:t>
            </w:r>
          </w:p>
        </w:tc>
        <w:tc>
          <w:tcPr>
            <w:tcW w:w="2127" w:type="dxa"/>
            <w:vAlign w:val="center"/>
          </w:tcPr>
          <w:p w14:paraId="2BAC1340" w14:textId="0083FB76" w:rsidR="00C60778" w:rsidRPr="00A5133C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hyperlink r:id="rId18" w:history="1">
              <w:r w:rsidRPr="00073AD7">
                <w:rPr>
                  <w:rStyle w:val="Hyperlink"/>
                  <w:rFonts w:ascii="Aptos Narrow" w:hAnsi="Aptos Narrow" w:cs="Arial"/>
                  <w:sz w:val="16"/>
                  <w:szCs w:val="16"/>
                </w:rPr>
                <w:t>C0684334@vale.com</w:t>
              </w:r>
            </w:hyperlink>
          </w:p>
        </w:tc>
        <w:tc>
          <w:tcPr>
            <w:tcW w:w="1559" w:type="dxa"/>
            <w:vAlign w:val="center"/>
          </w:tcPr>
          <w:p w14:paraId="036B3FF7" w14:textId="142BB3D1" w:rsidR="00C60778" w:rsidRPr="00A5133C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N/A</w:t>
            </w:r>
          </w:p>
        </w:tc>
        <w:tc>
          <w:tcPr>
            <w:tcW w:w="2871" w:type="dxa"/>
            <w:vAlign w:val="center"/>
          </w:tcPr>
          <w:p w14:paraId="4481A5AC" w14:textId="2CAA166C" w:rsidR="00C60778" w:rsidRPr="00A5133C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 xml:space="preserve">PM </w:t>
            </w: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 xml:space="preserve">- </w:t>
            </w:r>
            <w:r w:rsidRPr="00506024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FDC Network</w:t>
            </w:r>
          </w:p>
        </w:tc>
        <w:tc>
          <w:tcPr>
            <w:tcW w:w="2090" w:type="dxa"/>
            <w:vAlign w:val="center"/>
          </w:tcPr>
          <w:p w14:paraId="3CBD8124" w14:textId="50FD7E1C" w:rsidR="00C60778" w:rsidRPr="00A5133C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E-mail e Teams</w:t>
            </w:r>
          </w:p>
        </w:tc>
      </w:tr>
      <w:tr w:rsidR="00C60778" w:rsidRPr="00F53A1E" w14:paraId="780E0DA1" w14:textId="77777777" w:rsidTr="00B27508">
        <w:trPr>
          <w:trHeight w:val="274"/>
        </w:trPr>
        <w:tc>
          <w:tcPr>
            <w:tcW w:w="1701" w:type="dxa"/>
            <w:vAlign w:val="center"/>
          </w:tcPr>
          <w:p w14:paraId="7B7995A8" w14:textId="37878997" w:rsidR="00C60778" w:rsidRPr="00A5133C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Lorena Calmon</w:t>
            </w:r>
          </w:p>
        </w:tc>
        <w:tc>
          <w:tcPr>
            <w:tcW w:w="2127" w:type="dxa"/>
            <w:vAlign w:val="center"/>
          </w:tcPr>
          <w:p w14:paraId="026F3E6E" w14:textId="19F035C6" w:rsidR="00C60778" w:rsidRPr="00A5133C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hyperlink r:id="rId19" w:history="1">
              <w:r w:rsidRPr="008A6880">
                <w:rPr>
                  <w:rStyle w:val="Hyperlink"/>
                  <w:rFonts w:ascii="Aptos Narrow" w:hAnsi="Aptos Narrow"/>
                  <w:sz w:val="16"/>
                  <w:szCs w:val="16"/>
                </w:rPr>
                <w:t>C0652181@vale.com</w:t>
              </w:r>
            </w:hyperlink>
          </w:p>
        </w:tc>
        <w:tc>
          <w:tcPr>
            <w:tcW w:w="1559" w:type="dxa"/>
            <w:vAlign w:val="center"/>
          </w:tcPr>
          <w:p w14:paraId="00BAA0C3" w14:textId="031C0A0B" w:rsidR="00C60778" w:rsidRPr="00A5133C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(27) 99816-1144</w:t>
            </w:r>
          </w:p>
        </w:tc>
        <w:tc>
          <w:tcPr>
            <w:tcW w:w="2871" w:type="dxa"/>
            <w:vAlign w:val="center"/>
          </w:tcPr>
          <w:p w14:paraId="12B5FF0F" w14:textId="2BBA5994" w:rsidR="00C60778" w:rsidRPr="00A5133C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506024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Coordenação FDC Network</w:t>
            </w:r>
          </w:p>
        </w:tc>
        <w:tc>
          <w:tcPr>
            <w:tcW w:w="2090" w:type="dxa"/>
            <w:vAlign w:val="center"/>
          </w:tcPr>
          <w:p w14:paraId="6B069EFC" w14:textId="7A511373" w:rsidR="00C60778" w:rsidRPr="00A5133C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E-mail</w:t>
            </w: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, Telefone</w:t>
            </w: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 xml:space="preserve"> e Teams</w:t>
            </w:r>
          </w:p>
        </w:tc>
      </w:tr>
      <w:tr w:rsidR="00C60778" w:rsidRPr="00F53A1E" w14:paraId="720E59A8" w14:textId="77777777" w:rsidTr="00B27508">
        <w:trPr>
          <w:trHeight w:val="274"/>
        </w:trPr>
        <w:tc>
          <w:tcPr>
            <w:tcW w:w="1701" w:type="dxa"/>
            <w:vAlign w:val="center"/>
          </w:tcPr>
          <w:p w14:paraId="1676D9E4" w14:textId="04EF19BA" w:rsidR="00C60778" w:rsidRPr="00A5133C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Ennio Martinez</w:t>
            </w:r>
          </w:p>
        </w:tc>
        <w:tc>
          <w:tcPr>
            <w:tcW w:w="2127" w:type="dxa"/>
            <w:vAlign w:val="center"/>
          </w:tcPr>
          <w:p w14:paraId="6891CA4E" w14:textId="0D37AA3B" w:rsidR="00C60778" w:rsidRPr="00A5133C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hyperlink r:id="rId20" w:history="1">
              <w:r w:rsidRPr="007649F5">
                <w:rPr>
                  <w:rStyle w:val="Hyperlink"/>
                  <w:rFonts w:ascii="Aptos Narrow" w:hAnsi="Aptos Narrow"/>
                  <w:sz w:val="16"/>
                  <w:szCs w:val="16"/>
                </w:rPr>
                <w:t>Ennio.Martinez@vale.com</w:t>
              </w:r>
            </w:hyperlink>
          </w:p>
        </w:tc>
        <w:tc>
          <w:tcPr>
            <w:tcW w:w="1559" w:type="dxa"/>
            <w:vAlign w:val="center"/>
          </w:tcPr>
          <w:p w14:paraId="3C0B014E" w14:textId="73173F6D" w:rsidR="00C60778" w:rsidRPr="00A5133C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CD577B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(21) 96833-2187</w:t>
            </w:r>
          </w:p>
        </w:tc>
        <w:tc>
          <w:tcPr>
            <w:tcW w:w="2871" w:type="dxa"/>
            <w:vAlign w:val="center"/>
          </w:tcPr>
          <w:p w14:paraId="0D3DE78E" w14:textId="569C8926" w:rsidR="00C60778" w:rsidRPr="00A5133C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506024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Líder Técnico Vale</w:t>
            </w:r>
          </w:p>
        </w:tc>
        <w:tc>
          <w:tcPr>
            <w:tcW w:w="2090" w:type="dxa"/>
            <w:vAlign w:val="center"/>
          </w:tcPr>
          <w:p w14:paraId="1AE8DA60" w14:textId="7AD2B8A3" w:rsidR="00C60778" w:rsidRPr="00A5133C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E-mail</w:t>
            </w: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, Telefone</w:t>
            </w: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 xml:space="preserve"> e Teams</w:t>
            </w:r>
          </w:p>
        </w:tc>
      </w:tr>
      <w:tr w:rsidR="00C60778" w:rsidRPr="00F53A1E" w14:paraId="384FF71F" w14:textId="77777777" w:rsidTr="00B27508">
        <w:trPr>
          <w:trHeight w:val="274"/>
        </w:trPr>
        <w:tc>
          <w:tcPr>
            <w:tcW w:w="1701" w:type="dxa"/>
            <w:vAlign w:val="center"/>
          </w:tcPr>
          <w:p w14:paraId="6669D374" w14:textId="4C67EB7C" w:rsidR="00C60778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Sergio Reis</w:t>
            </w:r>
          </w:p>
        </w:tc>
        <w:tc>
          <w:tcPr>
            <w:tcW w:w="2127" w:type="dxa"/>
            <w:vAlign w:val="center"/>
          </w:tcPr>
          <w:p w14:paraId="04E1ED5C" w14:textId="2E03D812" w:rsidR="00C60778" w:rsidRPr="007649F5" w:rsidRDefault="00C60778" w:rsidP="00C60778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hyperlink r:id="rId21" w:history="1">
              <w:r w:rsidRPr="00E55C0B">
                <w:rPr>
                  <w:rStyle w:val="Hyperlink"/>
                  <w:rFonts w:ascii="Aptos Narrow" w:hAnsi="Aptos Narrow"/>
                  <w:sz w:val="16"/>
                  <w:szCs w:val="16"/>
                </w:rPr>
                <w:t>sergio.reis@vale.com</w:t>
              </w:r>
            </w:hyperlink>
          </w:p>
        </w:tc>
        <w:tc>
          <w:tcPr>
            <w:tcW w:w="1559" w:type="dxa"/>
            <w:vAlign w:val="center"/>
          </w:tcPr>
          <w:p w14:paraId="6A5BA6E7" w14:textId="5E958871" w:rsidR="00C60778" w:rsidRPr="00A5133C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(</w:t>
            </w:r>
            <w:r w:rsidRPr="00B3539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21</w:t>
            </w: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)</w:t>
            </w:r>
            <w:r w:rsidRPr="00B3539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 xml:space="preserve"> 3485-3131</w:t>
            </w:r>
          </w:p>
        </w:tc>
        <w:tc>
          <w:tcPr>
            <w:tcW w:w="2871" w:type="dxa"/>
            <w:vAlign w:val="center"/>
          </w:tcPr>
          <w:p w14:paraId="591EECDE" w14:textId="050CC3A3" w:rsidR="00C60778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0A1B41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Engenharia - Aprovador</w:t>
            </w:r>
          </w:p>
        </w:tc>
        <w:tc>
          <w:tcPr>
            <w:tcW w:w="2090" w:type="dxa"/>
            <w:vAlign w:val="center"/>
          </w:tcPr>
          <w:p w14:paraId="1271F1A5" w14:textId="5A9F5020" w:rsidR="00C60778" w:rsidRPr="00E96136" w:rsidRDefault="00C60778" w:rsidP="00C60778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E-mail</w:t>
            </w: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, Telefone</w:t>
            </w: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 xml:space="preserve"> e Teams</w:t>
            </w:r>
          </w:p>
        </w:tc>
      </w:tr>
      <w:tr w:rsidR="00FA3254" w:rsidRPr="00F53A1E" w14:paraId="199E691F" w14:textId="77777777" w:rsidTr="00B27508">
        <w:trPr>
          <w:trHeight w:val="274"/>
        </w:trPr>
        <w:tc>
          <w:tcPr>
            <w:tcW w:w="1701" w:type="dxa"/>
            <w:vAlign w:val="center"/>
          </w:tcPr>
          <w:p w14:paraId="75AA1185" w14:textId="32C748D1" w:rsidR="00FA3254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Murray Souza</w:t>
            </w:r>
          </w:p>
        </w:tc>
        <w:tc>
          <w:tcPr>
            <w:tcW w:w="2127" w:type="dxa"/>
            <w:vAlign w:val="center"/>
          </w:tcPr>
          <w:p w14:paraId="186F232A" w14:textId="3AFE8881" w:rsidR="00FA3254" w:rsidRDefault="00FA3254" w:rsidP="00FA3254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hyperlink r:id="rId22" w:history="1">
              <w:r w:rsidRPr="00980E8F">
                <w:rPr>
                  <w:rStyle w:val="Hyperlink"/>
                  <w:rFonts w:ascii="Aptos Narrow" w:hAnsi="Aptos Narrow"/>
                  <w:sz w:val="16"/>
                  <w:szCs w:val="16"/>
                </w:rPr>
                <w:t>Murray.Souza@vale.com</w:t>
              </w:r>
            </w:hyperlink>
          </w:p>
        </w:tc>
        <w:tc>
          <w:tcPr>
            <w:tcW w:w="1559" w:type="dxa"/>
            <w:vAlign w:val="center"/>
          </w:tcPr>
          <w:p w14:paraId="7AA4C1DE" w14:textId="6D5B3230" w:rsidR="00FA3254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N/A</w:t>
            </w:r>
          </w:p>
        </w:tc>
        <w:tc>
          <w:tcPr>
            <w:tcW w:w="2871" w:type="dxa"/>
            <w:vAlign w:val="center"/>
          </w:tcPr>
          <w:p w14:paraId="1DAE6A05" w14:textId="6A602CB5" w:rsidR="00FA3254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0A1B41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Engenharia - Aprovador</w:t>
            </w:r>
          </w:p>
        </w:tc>
        <w:tc>
          <w:tcPr>
            <w:tcW w:w="2090" w:type="dxa"/>
            <w:vAlign w:val="center"/>
          </w:tcPr>
          <w:p w14:paraId="47260BC5" w14:textId="4765F74A" w:rsidR="00FA3254" w:rsidRPr="00E96136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E-mail</w:t>
            </w: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, Telefone</w:t>
            </w: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 xml:space="preserve"> e Teams</w:t>
            </w:r>
          </w:p>
        </w:tc>
      </w:tr>
      <w:tr w:rsidR="00FA3254" w:rsidRPr="00F53A1E" w14:paraId="1349BAF8" w14:textId="77777777" w:rsidTr="00B27508">
        <w:trPr>
          <w:trHeight w:val="274"/>
        </w:trPr>
        <w:tc>
          <w:tcPr>
            <w:tcW w:w="1701" w:type="dxa"/>
            <w:vAlign w:val="center"/>
          </w:tcPr>
          <w:p w14:paraId="4D9D89AD" w14:textId="2B6A9DE4" w:rsidR="00FA3254" w:rsidRPr="00F83FFE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Julio Fernandes</w:t>
            </w:r>
          </w:p>
        </w:tc>
        <w:tc>
          <w:tcPr>
            <w:tcW w:w="2127" w:type="dxa"/>
            <w:vAlign w:val="center"/>
          </w:tcPr>
          <w:p w14:paraId="2FB77E33" w14:textId="628B8C28" w:rsidR="00FA3254" w:rsidRPr="00826CD5" w:rsidRDefault="00FA3254" w:rsidP="00FA3254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hyperlink r:id="rId23" w:history="1">
              <w:r w:rsidRPr="00E55C0B">
                <w:rPr>
                  <w:rStyle w:val="Hyperlink"/>
                  <w:rFonts w:ascii="Aptos Narrow" w:hAnsi="Aptos Narrow"/>
                  <w:sz w:val="16"/>
                  <w:szCs w:val="16"/>
                </w:rPr>
                <w:t>C0484139@vale.com</w:t>
              </w:r>
            </w:hyperlink>
          </w:p>
        </w:tc>
        <w:tc>
          <w:tcPr>
            <w:tcW w:w="1559" w:type="dxa"/>
            <w:vAlign w:val="center"/>
          </w:tcPr>
          <w:p w14:paraId="2D7147E4" w14:textId="1AFB43A1" w:rsidR="00FA3254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N/A</w:t>
            </w:r>
          </w:p>
        </w:tc>
        <w:tc>
          <w:tcPr>
            <w:tcW w:w="2871" w:type="dxa"/>
            <w:vAlign w:val="center"/>
          </w:tcPr>
          <w:p w14:paraId="6DDFB5BD" w14:textId="1D74C274" w:rsidR="00FA3254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0A1B41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Engenharia - Aprovador</w:t>
            </w:r>
          </w:p>
        </w:tc>
        <w:tc>
          <w:tcPr>
            <w:tcW w:w="2090" w:type="dxa"/>
            <w:vAlign w:val="center"/>
          </w:tcPr>
          <w:p w14:paraId="3A4C118A" w14:textId="0174CB47" w:rsidR="00FA3254" w:rsidRPr="00E96136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E-mail e Teams</w:t>
            </w:r>
          </w:p>
        </w:tc>
      </w:tr>
      <w:tr w:rsidR="00FA3254" w:rsidRPr="00F53A1E" w14:paraId="42329C2F" w14:textId="77777777" w:rsidTr="00B27508">
        <w:trPr>
          <w:trHeight w:val="274"/>
        </w:trPr>
        <w:tc>
          <w:tcPr>
            <w:tcW w:w="1701" w:type="dxa"/>
            <w:vAlign w:val="center"/>
          </w:tcPr>
          <w:p w14:paraId="38C836E4" w14:textId="3BAF7685" w:rsidR="00FA3254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Leonardo Varanda</w:t>
            </w:r>
          </w:p>
        </w:tc>
        <w:tc>
          <w:tcPr>
            <w:tcW w:w="2127" w:type="dxa"/>
            <w:vAlign w:val="center"/>
          </w:tcPr>
          <w:p w14:paraId="73EE9B2C" w14:textId="4112064B" w:rsidR="00FA3254" w:rsidRDefault="00FA3254" w:rsidP="00FA3254">
            <w:pPr>
              <w:jc w:val="center"/>
              <w:rPr>
                <w:rFonts w:ascii="Aptos Narrow" w:hAnsi="Aptos Narrow"/>
                <w:sz w:val="16"/>
                <w:szCs w:val="16"/>
              </w:rPr>
            </w:pPr>
            <w:hyperlink r:id="rId24" w:history="1">
              <w:r w:rsidRPr="00463C9C">
                <w:rPr>
                  <w:rStyle w:val="Hyperlink"/>
                  <w:rFonts w:ascii="Aptos Narrow" w:hAnsi="Aptos Narrow"/>
                  <w:sz w:val="16"/>
                  <w:szCs w:val="16"/>
                </w:rPr>
                <w:t>Leonardo.Varanda@vale.com</w:t>
              </w:r>
            </w:hyperlink>
          </w:p>
        </w:tc>
        <w:tc>
          <w:tcPr>
            <w:tcW w:w="1559" w:type="dxa"/>
            <w:vAlign w:val="center"/>
          </w:tcPr>
          <w:p w14:paraId="23C3D8BA" w14:textId="67789B86" w:rsidR="00FA3254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(</w:t>
            </w:r>
            <w:r w:rsidRPr="007B4391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31</w:t>
            </w: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) 9</w:t>
            </w:r>
            <w:r w:rsidRPr="007B4391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9958</w:t>
            </w: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-</w:t>
            </w:r>
            <w:r w:rsidRPr="007B4391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4400</w:t>
            </w:r>
          </w:p>
        </w:tc>
        <w:tc>
          <w:tcPr>
            <w:tcW w:w="2871" w:type="dxa"/>
            <w:vAlign w:val="center"/>
          </w:tcPr>
          <w:p w14:paraId="2B5E2738" w14:textId="4715E2C8" w:rsidR="00FA3254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0A1B41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Engenharia - Aprovador</w:t>
            </w:r>
          </w:p>
        </w:tc>
        <w:tc>
          <w:tcPr>
            <w:tcW w:w="2090" w:type="dxa"/>
            <w:vAlign w:val="center"/>
          </w:tcPr>
          <w:p w14:paraId="56136C67" w14:textId="69EB60EE" w:rsidR="00FA3254" w:rsidRPr="00E96136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E-mail</w:t>
            </w: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, Telefone</w:t>
            </w: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 xml:space="preserve"> e Teams</w:t>
            </w:r>
          </w:p>
        </w:tc>
      </w:tr>
      <w:tr w:rsidR="00FA3254" w:rsidRPr="00F53A1E" w14:paraId="1E023039" w14:textId="77777777" w:rsidTr="00B27508">
        <w:trPr>
          <w:trHeight w:val="274"/>
        </w:trPr>
        <w:tc>
          <w:tcPr>
            <w:tcW w:w="1701" w:type="dxa"/>
            <w:vAlign w:val="center"/>
          </w:tcPr>
          <w:p w14:paraId="7267A52C" w14:textId="5644607B" w:rsidR="00FA3254" w:rsidRPr="004F41A5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FF0000"/>
                <w:sz w:val="16"/>
                <w:szCs w:val="16"/>
                <w:highlight w:val="yellow"/>
              </w:rPr>
            </w:pPr>
            <w:r w:rsidRPr="004F41A5">
              <w:rPr>
                <w:rFonts w:ascii="Aptos Narrow" w:hAnsi="Aptos Narrow" w:cs="Arial"/>
                <w:b/>
                <w:bCs/>
                <w:color w:val="FF0000"/>
                <w:sz w:val="16"/>
                <w:szCs w:val="16"/>
                <w:highlight w:val="yellow"/>
              </w:rPr>
              <w:t>PREENCHER</w:t>
            </w:r>
          </w:p>
        </w:tc>
        <w:tc>
          <w:tcPr>
            <w:tcW w:w="2127" w:type="dxa"/>
            <w:vAlign w:val="center"/>
          </w:tcPr>
          <w:p w14:paraId="0D3876FC" w14:textId="1A8C87AC" w:rsidR="00FA3254" w:rsidRPr="004F41A5" w:rsidRDefault="00FA3254" w:rsidP="00FA3254">
            <w:pPr>
              <w:jc w:val="center"/>
              <w:rPr>
                <w:color w:val="FF0000"/>
                <w:highlight w:val="yellow"/>
              </w:rPr>
            </w:pPr>
            <w:r w:rsidRPr="004F41A5">
              <w:rPr>
                <w:rFonts w:ascii="Aptos Narrow" w:hAnsi="Aptos Narrow" w:cs="Arial"/>
                <w:b/>
                <w:bCs/>
                <w:color w:val="FF0000"/>
                <w:sz w:val="16"/>
                <w:szCs w:val="16"/>
                <w:highlight w:val="yellow"/>
              </w:rPr>
              <w:t>PREENCHER</w:t>
            </w:r>
          </w:p>
        </w:tc>
        <w:tc>
          <w:tcPr>
            <w:tcW w:w="1559" w:type="dxa"/>
            <w:vAlign w:val="center"/>
          </w:tcPr>
          <w:p w14:paraId="4A394789" w14:textId="6817AD6F" w:rsidR="00FA3254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N/A</w:t>
            </w:r>
          </w:p>
        </w:tc>
        <w:tc>
          <w:tcPr>
            <w:tcW w:w="2871" w:type="dxa"/>
            <w:vAlign w:val="center"/>
          </w:tcPr>
          <w:p w14:paraId="127A3022" w14:textId="226085CE" w:rsidR="00FA3254" w:rsidRPr="00E96136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 xml:space="preserve">Solicitante </w:t>
            </w: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da Demanda</w:t>
            </w:r>
          </w:p>
        </w:tc>
        <w:tc>
          <w:tcPr>
            <w:tcW w:w="2090" w:type="dxa"/>
            <w:vAlign w:val="center"/>
          </w:tcPr>
          <w:p w14:paraId="74954843" w14:textId="6EAEAD6B" w:rsidR="00FA3254" w:rsidRPr="00E96136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E-mail e Teams</w:t>
            </w:r>
          </w:p>
        </w:tc>
      </w:tr>
      <w:tr w:rsidR="00FA3254" w:rsidRPr="00F53A1E" w14:paraId="48D59B1F" w14:textId="77777777" w:rsidTr="00B27508">
        <w:trPr>
          <w:trHeight w:val="274"/>
        </w:trPr>
        <w:tc>
          <w:tcPr>
            <w:tcW w:w="1701" w:type="dxa"/>
            <w:vAlign w:val="center"/>
          </w:tcPr>
          <w:p w14:paraId="50EC8FEE" w14:textId="32A5D21A" w:rsidR="00FA3254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Flavio Bezzi</w:t>
            </w:r>
          </w:p>
        </w:tc>
        <w:tc>
          <w:tcPr>
            <w:tcW w:w="2127" w:type="dxa"/>
            <w:vAlign w:val="center"/>
          </w:tcPr>
          <w:p w14:paraId="1E5A74FB" w14:textId="46FA52C6" w:rsidR="00FA3254" w:rsidRDefault="00FA3254" w:rsidP="00FA3254">
            <w:pPr>
              <w:jc w:val="center"/>
            </w:pPr>
            <w:hyperlink r:id="rId25" w:history="1">
              <w:r w:rsidRPr="00B03983">
                <w:rPr>
                  <w:rStyle w:val="Hyperlink"/>
                  <w:rFonts w:ascii="Aptos Narrow" w:hAnsi="Aptos Narrow"/>
                  <w:sz w:val="16"/>
                  <w:szCs w:val="16"/>
                </w:rPr>
                <w:t>flavio.bezzi@vale.com</w:t>
              </w:r>
            </w:hyperlink>
          </w:p>
        </w:tc>
        <w:tc>
          <w:tcPr>
            <w:tcW w:w="1559" w:type="dxa"/>
            <w:vAlign w:val="center"/>
          </w:tcPr>
          <w:p w14:paraId="0F467AA8" w14:textId="0185DDB3" w:rsidR="00FA3254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(</w:t>
            </w:r>
            <w:r w:rsidRPr="00365C25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27</w:t>
            </w: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)</w:t>
            </w:r>
            <w:r w:rsidRPr="00365C25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 xml:space="preserve"> 99753-8544</w:t>
            </w:r>
          </w:p>
        </w:tc>
        <w:tc>
          <w:tcPr>
            <w:tcW w:w="2871" w:type="dxa"/>
            <w:vAlign w:val="center"/>
          </w:tcPr>
          <w:p w14:paraId="1DDC3EB9" w14:textId="3D28161E" w:rsidR="00FA3254" w:rsidRPr="005D5730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5D5730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Engenharia - Gerência</w:t>
            </w:r>
          </w:p>
        </w:tc>
        <w:tc>
          <w:tcPr>
            <w:tcW w:w="2090" w:type="dxa"/>
            <w:vAlign w:val="center"/>
          </w:tcPr>
          <w:p w14:paraId="255F01D2" w14:textId="0A67106C" w:rsidR="00FA3254" w:rsidRPr="00E96136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E-mail</w:t>
            </w: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, Telefone</w:t>
            </w: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 xml:space="preserve"> e Teams</w:t>
            </w:r>
          </w:p>
        </w:tc>
      </w:tr>
      <w:tr w:rsidR="00FA3254" w:rsidRPr="00F53A1E" w14:paraId="1A6EE60A" w14:textId="77777777" w:rsidTr="00B27508">
        <w:trPr>
          <w:trHeight w:val="274"/>
        </w:trPr>
        <w:tc>
          <w:tcPr>
            <w:tcW w:w="1701" w:type="dxa"/>
            <w:vAlign w:val="center"/>
          </w:tcPr>
          <w:p w14:paraId="273906E2" w14:textId="2EEDBFC0" w:rsidR="00FA3254" w:rsidRPr="00383E5E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383E5E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Mario Azevedo</w:t>
            </w:r>
          </w:p>
        </w:tc>
        <w:tc>
          <w:tcPr>
            <w:tcW w:w="2127" w:type="dxa"/>
            <w:vAlign w:val="center"/>
          </w:tcPr>
          <w:p w14:paraId="51C9D229" w14:textId="71E1EB49" w:rsidR="00FA3254" w:rsidRDefault="00FA3254" w:rsidP="00FA3254">
            <w:pPr>
              <w:jc w:val="center"/>
            </w:pPr>
            <w:hyperlink r:id="rId26" w:history="1">
              <w:r w:rsidRPr="00EC04AC">
                <w:rPr>
                  <w:rStyle w:val="Hyperlink"/>
                  <w:rFonts w:ascii="Aptos Narrow" w:hAnsi="Aptos Narrow"/>
                  <w:sz w:val="16"/>
                  <w:szCs w:val="16"/>
                </w:rPr>
                <w:t>mario.azevedo@vale.com</w:t>
              </w:r>
            </w:hyperlink>
          </w:p>
        </w:tc>
        <w:tc>
          <w:tcPr>
            <w:tcW w:w="1559" w:type="dxa"/>
            <w:vAlign w:val="center"/>
          </w:tcPr>
          <w:p w14:paraId="4690425D" w14:textId="030C34C0" w:rsidR="00FA3254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(</w:t>
            </w:r>
            <w:r w:rsidRPr="00365C25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27</w:t>
            </w: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)</w:t>
            </w:r>
            <w:r w:rsidRPr="00365C25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 xml:space="preserve"> 98817-6621</w:t>
            </w:r>
          </w:p>
        </w:tc>
        <w:tc>
          <w:tcPr>
            <w:tcW w:w="2871" w:type="dxa"/>
            <w:vAlign w:val="center"/>
          </w:tcPr>
          <w:p w14:paraId="274ED0F7" w14:textId="06506C84" w:rsidR="00FA3254" w:rsidRPr="009F78E1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9F78E1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Engenharia - Gerência Geral</w:t>
            </w:r>
          </w:p>
        </w:tc>
        <w:tc>
          <w:tcPr>
            <w:tcW w:w="2090" w:type="dxa"/>
            <w:vAlign w:val="center"/>
          </w:tcPr>
          <w:p w14:paraId="15B34BC8" w14:textId="565FB15C" w:rsidR="00FA3254" w:rsidRPr="00E96136" w:rsidRDefault="00FA3254" w:rsidP="00FA3254">
            <w:pPr>
              <w:jc w:val="center"/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</w:pP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E-mail</w:t>
            </w:r>
            <w:r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>, Telefone</w:t>
            </w:r>
            <w:r w:rsidRPr="00E96136">
              <w:rPr>
                <w:rFonts w:ascii="Aptos Narrow" w:hAnsi="Aptos Narrow" w:cs="Arial"/>
                <w:b/>
                <w:bCs/>
                <w:color w:val="000000"/>
                <w:sz w:val="16"/>
                <w:szCs w:val="16"/>
              </w:rPr>
              <w:t xml:space="preserve"> e Teams</w:t>
            </w:r>
          </w:p>
        </w:tc>
      </w:tr>
    </w:tbl>
    <w:p w14:paraId="77431BF4" w14:textId="2CCAB6E1" w:rsidR="00C45467" w:rsidRDefault="00C45467" w:rsidP="000D398D">
      <w:pPr>
        <w:pStyle w:val="Normativo"/>
        <w:ind w:left="720"/>
        <w:rPr>
          <w:b/>
          <w:bCs/>
        </w:rPr>
      </w:pPr>
    </w:p>
    <w:p w14:paraId="6609F658" w14:textId="609C378D" w:rsidR="00BE476F" w:rsidRPr="00E157B0" w:rsidRDefault="000D398D" w:rsidP="00AE1F5C">
      <w:pPr>
        <w:pStyle w:val="Normativo"/>
        <w:numPr>
          <w:ilvl w:val="1"/>
          <w:numId w:val="5"/>
        </w:numPr>
        <w:rPr>
          <w:rFonts w:cs="Arial"/>
          <w:sz w:val="22"/>
          <w:szCs w:val="22"/>
          <w:u w:val="single"/>
        </w:rPr>
      </w:pPr>
      <w:r w:rsidRPr="00E157B0">
        <w:rPr>
          <w:rFonts w:cs="Arial"/>
          <w:sz w:val="22"/>
          <w:szCs w:val="22"/>
          <w:u w:val="single"/>
        </w:rPr>
        <w:t xml:space="preserve">Operação </w:t>
      </w:r>
      <w:r w:rsidR="006B72D4">
        <w:rPr>
          <w:rFonts w:cs="Arial"/>
          <w:sz w:val="22"/>
          <w:szCs w:val="22"/>
          <w:u w:val="single"/>
        </w:rPr>
        <w:t>a</w:t>
      </w:r>
      <w:r w:rsidRPr="00E157B0">
        <w:rPr>
          <w:rFonts w:cs="Arial"/>
          <w:sz w:val="22"/>
          <w:szCs w:val="22"/>
          <w:u w:val="single"/>
        </w:rPr>
        <w:t>ssistida:</w:t>
      </w:r>
    </w:p>
    <w:p w14:paraId="2789B0D3" w14:textId="2A4020F7" w:rsidR="007C0B7D" w:rsidRPr="00E157B0" w:rsidRDefault="00FA3254" w:rsidP="00AE1F5C">
      <w:pPr>
        <w:pStyle w:val="Normativo"/>
        <w:numPr>
          <w:ilvl w:val="2"/>
          <w:numId w:val="5"/>
        </w:numPr>
        <w:tabs>
          <w:tab w:val="clear" w:pos="181"/>
        </w:tabs>
        <w:spacing w:line="360" w:lineRule="auto"/>
        <w:jc w:val="both"/>
        <w:rPr>
          <w:rFonts w:cs="Arial"/>
          <w:sz w:val="22"/>
          <w:szCs w:val="22"/>
        </w:rPr>
      </w:pPr>
      <w:sdt>
        <w:sdtPr>
          <w:rPr>
            <w:rFonts w:cs="Arial"/>
            <w:sz w:val="22"/>
            <w:szCs w:val="22"/>
          </w:rPr>
          <w:id w:val="-68883155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F0B34">
            <w:rPr>
              <w:rFonts w:ascii="MS Gothic" w:eastAsia="MS Gothic" w:hAnsi="MS Gothic" w:cs="Arial" w:hint="eastAsia"/>
              <w:sz w:val="22"/>
              <w:szCs w:val="22"/>
            </w:rPr>
            <w:t>☒</w:t>
          </w:r>
        </w:sdtContent>
      </w:sdt>
      <w:r w:rsidR="007C0B7D" w:rsidRPr="00E157B0">
        <w:rPr>
          <w:rFonts w:cs="Arial"/>
          <w:sz w:val="22"/>
          <w:szCs w:val="22"/>
        </w:rPr>
        <w:t xml:space="preserve"> Sim</w:t>
      </w:r>
    </w:p>
    <w:p w14:paraId="37AD7119" w14:textId="43773720" w:rsidR="00DE3683" w:rsidRPr="002F0B34" w:rsidRDefault="006A591D" w:rsidP="002F0B34">
      <w:pPr>
        <w:pStyle w:val="Normativo"/>
        <w:numPr>
          <w:ilvl w:val="3"/>
          <w:numId w:val="5"/>
        </w:numPr>
        <w:tabs>
          <w:tab w:val="clear" w:pos="181"/>
        </w:tabs>
        <w:spacing w:line="360" w:lineRule="auto"/>
        <w:jc w:val="both"/>
        <w:rPr>
          <w:rFonts w:cs="Arial"/>
          <w:sz w:val="22"/>
          <w:szCs w:val="22"/>
        </w:rPr>
      </w:pPr>
      <w:r w:rsidRPr="00E157B0">
        <w:rPr>
          <w:rFonts w:cs="Arial"/>
          <w:sz w:val="22"/>
          <w:szCs w:val="22"/>
        </w:rPr>
        <w:t>Início</w:t>
      </w:r>
      <w:r w:rsidR="00F50111" w:rsidRPr="00E157B0">
        <w:rPr>
          <w:rFonts w:cs="Arial"/>
          <w:sz w:val="22"/>
          <w:szCs w:val="22"/>
        </w:rPr>
        <w:t>/Fim</w:t>
      </w:r>
      <w:r w:rsidRPr="00E157B0">
        <w:rPr>
          <w:rFonts w:cs="Arial"/>
          <w:sz w:val="22"/>
          <w:szCs w:val="22"/>
        </w:rPr>
        <w:t>:</w:t>
      </w:r>
      <w:r w:rsidR="002F0B34">
        <w:rPr>
          <w:rFonts w:cs="Arial"/>
          <w:sz w:val="22"/>
          <w:szCs w:val="22"/>
        </w:rPr>
        <w:t xml:space="preserve"> </w:t>
      </w:r>
      <w:r w:rsidR="002F0B34">
        <w:rPr>
          <w:rFonts w:cs="Arial"/>
          <w:color w:val="FF0000"/>
          <w:sz w:val="22"/>
          <w:szCs w:val="22"/>
        </w:rPr>
        <w:t>1</w:t>
      </w:r>
      <w:r w:rsidR="00BD399B">
        <w:rPr>
          <w:rFonts w:cs="Arial"/>
          <w:color w:val="FF0000"/>
          <w:sz w:val="22"/>
          <w:szCs w:val="22"/>
        </w:rPr>
        <w:t>8</w:t>
      </w:r>
      <w:r w:rsidR="002F0B34" w:rsidRPr="003C63B2">
        <w:rPr>
          <w:rFonts w:cs="Arial"/>
          <w:color w:val="FF0000"/>
          <w:sz w:val="22"/>
          <w:szCs w:val="22"/>
        </w:rPr>
        <w:t>/</w:t>
      </w:r>
      <w:r w:rsidR="002F0B34">
        <w:rPr>
          <w:rFonts w:cs="Arial"/>
          <w:color w:val="FF0000"/>
          <w:sz w:val="22"/>
          <w:szCs w:val="22"/>
        </w:rPr>
        <w:t>06</w:t>
      </w:r>
      <w:r w:rsidR="002F0B34" w:rsidRPr="003C63B2">
        <w:rPr>
          <w:rFonts w:cs="Arial"/>
          <w:color w:val="FF0000"/>
          <w:sz w:val="22"/>
          <w:szCs w:val="22"/>
        </w:rPr>
        <w:t>/2</w:t>
      </w:r>
      <w:r w:rsidR="002F0B34">
        <w:rPr>
          <w:rFonts w:cs="Arial"/>
          <w:color w:val="FF0000"/>
          <w:sz w:val="22"/>
          <w:szCs w:val="22"/>
        </w:rPr>
        <w:t>025</w:t>
      </w:r>
      <w:r w:rsidR="002F0B34" w:rsidRPr="003C63B2">
        <w:rPr>
          <w:rFonts w:cs="Arial"/>
          <w:color w:val="FF0000"/>
          <w:sz w:val="22"/>
          <w:szCs w:val="22"/>
        </w:rPr>
        <w:t xml:space="preserve"> às </w:t>
      </w:r>
      <w:r w:rsidR="002F0B34">
        <w:rPr>
          <w:rFonts w:cs="Arial"/>
          <w:color w:val="FF0000"/>
          <w:sz w:val="22"/>
          <w:szCs w:val="22"/>
        </w:rPr>
        <w:t>09</w:t>
      </w:r>
      <w:r w:rsidR="002F0B34" w:rsidRPr="003C63B2">
        <w:rPr>
          <w:rFonts w:cs="Arial"/>
          <w:color w:val="FF0000"/>
          <w:sz w:val="22"/>
          <w:szCs w:val="22"/>
        </w:rPr>
        <w:t xml:space="preserve">:00h até </w:t>
      </w:r>
      <w:r w:rsidR="002F0B34">
        <w:rPr>
          <w:rFonts w:cs="Arial"/>
          <w:color w:val="FF0000"/>
          <w:sz w:val="22"/>
          <w:szCs w:val="22"/>
        </w:rPr>
        <w:t>27</w:t>
      </w:r>
      <w:r w:rsidR="002F0B34" w:rsidRPr="003C63B2">
        <w:rPr>
          <w:rFonts w:cs="Arial"/>
          <w:color w:val="FF0000"/>
          <w:sz w:val="22"/>
          <w:szCs w:val="22"/>
        </w:rPr>
        <w:t>/</w:t>
      </w:r>
      <w:r w:rsidR="002F0B34">
        <w:rPr>
          <w:rFonts w:cs="Arial"/>
          <w:color w:val="FF0000"/>
          <w:sz w:val="22"/>
          <w:szCs w:val="22"/>
        </w:rPr>
        <w:t>06</w:t>
      </w:r>
      <w:r w:rsidR="002F0B34" w:rsidRPr="003C63B2">
        <w:rPr>
          <w:rFonts w:cs="Arial"/>
          <w:color w:val="FF0000"/>
          <w:sz w:val="22"/>
          <w:szCs w:val="22"/>
        </w:rPr>
        <w:t>/2</w:t>
      </w:r>
      <w:r w:rsidR="002F0B34">
        <w:rPr>
          <w:rFonts w:cs="Arial"/>
          <w:color w:val="FF0000"/>
          <w:sz w:val="22"/>
          <w:szCs w:val="22"/>
        </w:rPr>
        <w:t>025</w:t>
      </w:r>
      <w:r w:rsidR="002F0B34" w:rsidRPr="003C63B2">
        <w:rPr>
          <w:rFonts w:cs="Arial"/>
          <w:color w:val="FF0000"/>
          <w:sz w:val="22"/>
          <w:szCs w:val="22"/>
        </w:rPr>
        <w:t xml:space="preserve"> 16:00h - Operação Assistida</w:t>
      </w:r>
    </w:p>
    <w:p w14:paraId="68514B31" w14:textId="19014DBE" w:rsidR="007C0B7D" w:rsidRPr="00E157B0" w:rsidRDefault="00FA3254" w:rsidP="00AE1F5C">
      <w:pPr>
        <w:pStyle w:val="Normativo"/>
        <w:numPr>
          <w:ilvl w:val="2"/>
          <w:numId w:val="5"/>
        </w:numPr>
        <w:tabs>
          <w:tab w:val="clear" w:pos="181"/>
        </w:tabs>
        <w:spacing w:line="360" w:lineRule="auto"/>
        <w:jc w:val="both"/>
        <w:rPr>
          <w:rFonts w:cs="Arial"/>
          <w:sz w:val="22"/>
          <w:szCs w:val="22"/>
        </w:rPr>
      </w:pPr>
      <w:sdt>
        <w:sdtPr>
          <w:rPr>
            <w:rFonts w:cs="Arial"/>
            <w:sz w:val="22"/>
            <w:szCs w:val="22"/>
          </w:rPr>
          <w:id w:val="20210423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01EEA" w:rsidRPr="00E157B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7C0B7D" w:rsidRPr="00E157B0">
        <w:rPr>
          <w:rFonts w:cs="Arial"/>
          <w:sz w:val="22"/>
          <w:szCs w:val="22"/>
        </w:rPr>
        <w:t xml:space="preserve"> Não</w:t>
      </w:r>
    </w:p>
    <w:p w14:paraId="6E7BFF30" w14:textId="6211EFF5" w:rsidR="006A591D" w:rsidRPr="00E157B0" w:rsidRDefault="006A591D" w:rsidP="000B4BDC">
      <w:pPr>
        <w:pStyle w:val="Normativo"/>
        <w:numPr>
          <w:ilvl w:val="3"/>
          <w:numId w:val="5"/>
        </w:numPr>
        <w:tabs>
          <w:tab w:val="clear" w:pos="181"/>
        </w:tabs>
        <w:spacing w:line="360" w:lineRule="auto"/>
        <w:jc w:val="both"/>
        <w:rPr>
          <w:rFonts w:cs="Arial"/>
          <w:sz w:val="22"/>
          <w:szCs w:val="22"/>
        </w:rPr>
      </w:pPr>
      <w:r w:rsidRPr="00E157B0">
        <w:rPr>
          <w:rFonts w:cs="Arial"/>
          <w:sz w:val="22"/>
          <w:szCs w:val="22"/>
        </w:rPr>
        <w:t>Justi</w:t>
      </w:r>
      <w:r w:rsidR="00484B04" w:rsidRPr="00E157B0">
        <w:rPr>
          <w:rFonts w:cs="Arial"/>
          <w:sz w:val="22"/>
          <w:szCs w:val="22"/>
        </w:rPr>
        <w:t>fique:</w:t>
      </w:r>
    </w:p>
    <w:p w14:paraId="3D2302D8" w14:textId="77777777" w:rsidR="003A1E9F" w:rsidRDefault="00FA3254" w:rsidP="00AE1F5C">
      <w:pPr>
        <w:pStyle w:val="Normativo"/>
        <w:numPr>
          <w:ilvl w:val="2"/>
          <w:numId w:val="5"/>
        </w:numPr>
        <w:tabs>
          <w:tab w:val="clear" w:pos="181"/>
        </w:tabs>
        <w:spacing w:line="360" w:lineRule="auto"/>
        <w:jc w:val="both"/>
        <w:rPr>
          <w:rFonts w:cs="Arial"/>
          <w:sz w:val="22"/>
          <w:szCs w:val="22"/>
        </w:rPr>
      </w:pPr>
      <w:sdt>
        <w:sdtPr>
          <w:rPr>
            <w:rFonts w:cs="Arial"/>
            <w:sz w:val="22"/>
            <w:szCs w:val="22"/>
          </w:rPr>
          <w:id w:val="14650103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C0B7D" w:rsidRPr="00E157B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7C0B7D" w:rsidRPr="00E157B0">
        <w:rPr>
          <w:rFonts w:cs="Arial"/>
          <w:sz w:val="22"/>
          <w:szCs w:val="22"/>
        </w:rPr>
        <w:t xml:space="preserve"> N/A</w:t>
      </w:r>
    </w:p>
    <w:p w14:paraId="0AFC667F" w14:textId="7A3ACEF8" w:rsidR="000D398D" w:rsidRPr="003A1E9F" w:rsidRDefault="0034130E" w:rsidP="000B4BDC">
      <w:pPr>
        <w:pStyle w:val="Normativo"/>
        <w:numPr>
          <w:ilvl w:val="3"/>
          <w:numId w:val="5"/>
        </w:numPr>
        <w:tabs>
          <w:tab w:val="clear" w:pos="181"/>
        </w:tabs>
        <w:spacing w:line="360" w:lineRule="auto"/>
        <w:jc w:val="both"/>
        <w:rPr>
          <w:rFonts w:cs="Arial"/>
          <w:sz w:val="22"/>
          <w:szCs w:val="22"/>
        </w:rPr>
      </w:pPr>
      <w:r w:rsidRPr="003A1E9F">
        <w:rPr>
          <w:rFonts w:cs="Arial"/>
          <w:sz w:val="22"/>
          <w:szCs w:val="22"/>
        </w:rPr>
        <w:t>Justifique:</w:t>
      </w:r>
    </w:p>
    <w:p w14:paraId="5ACCB646" w14:textId="7CEB24F6" w:rsidR="00D644D3" w:rsidRPr="00D644D3" w:rsidRDefault="00D644D3" w:rsidP="00D644D3">
      <w:pPr>
        <w:tabs>
          <w:tab w:val="left" w:pos="1148"/>
        </w:tabs>
        <w:rPr>
          <w:rFonts w:cs="Arial"/>
          <w:sz w:val="22"/>
        </w:rPr>
        <w:sectPr w:rsidR="00D644D3" w:rsidRPr="00D644D3" w:rsidSect="00E157B0">
          <w:headerReference w:type="default" r:id="rId27"/>
          <w:footerReference w:type="default" r:id="rId28"/>
          <w:headerReference w:type="first" r:id="rId29"/>
          <w:footerReference w:type="first" r:id="rId30"/>
          <w:footnotePr>
            <w:numRestart w:val="eachPage"/>
          </w:footnotePr>
          <w:pgSz w:w="11907" w:h="16840" w:code="9"/>
          <w:pgMar w:top="2836" w:right="851" w:bottom="390" w:left="850" w:header="709" w:footer="0" w:gutter="0"/>
          <w:cols w:space="708"/>
          <w:titlePg/>
          <w:docGrid w:linePitch="360"/>
        </w:sectPr>
      </w:pPr>
    </w:p>
    <w:p w14:paraId="2FBA42AA" w14:textId="2385269D" w:rsidR="009612F4" w:rsidRPr="009612F4" w:rsidRDefault="00904673" w:rsidP="009612F4">
      <w:pPr>
        <w:pStyle w:val="Ttulo1"/>
        <w:numPr>
          <w:ilvl w:val="0"/>
          <w:numId w:val="5"/>
        </w:numPr>
      </w:pPr>
      <w:bookmarkStart w:id="3" w:name="_Toc182837461"/>
      <w:r w:rsidRPr="000D2975">
        <w:lastRenderedPageBreak/>
        <w:t>Itens Relacionados</w:t>
      </w:r>
      <w:bookmarkEnd w:id="3"/>
    </w:p>
    <w:p w14:paraId="6B338290" w14:textId="3E4E3431" w:rsidR="004E699E" w:rsidRPr="000C591E" w:rsidRDefault="004E699E" w:rsidP="000C591E">
      <w:pPr>
        <w:pStyle w:val="Normativo"/>
        <w:tabs>
          <w:tab w:val="clear" w:pos="181"/>
        </w:tabs>
        <w:rPr>
          <w:rFonts w:cs="Arial"/>
          <w:sz w:val="22"/>
          <w:szCs w:val="22"/>
          <w:u w:val="single"/>
        </w:rPr>
      </w:pPr>
    </w:p>
    <w:p w14:paraId="5511F066" w14:textId="1348CED5" w:rsidR="00DA0644" w:rsidRPr="00E157B0" w:rsidRDefault="008E404F" w:rsidP="00AA6496">
      <w:pPr>
        <w:pStyle w:val="Normativo"/>
        <w:numPr>
          <w:ilvl w:val="1"/>
          <w:numId w:val="5"/>
        </w:numPr>
        <w:tabs>
          <w:tab w:val="clear" w:pos="181"/>
        </w:tabs>
        <w:rPr>
          <w:rFonts w:cs="Arial"/>
          <w:sz w:val="22"/>
          <w:szCs w:val="22"/>
          <w:u w:val="single"/>
        </w:rPr>
      </w:pPr>
      <w:r w:rsidRPr="00E157B0">
        <w:rPr>
          <w:sz w:val="22"/>
          <w:szCs w:val="22"/>
          <w:u w:val="single"/>
        </w:rPr>
        <w:t xml:space="preserve">Materiais e </w:t>
      </w:r>
      <w:r w:rsidR="00ED4DA5" w:rsidRPr="00E157B0">
        <w:rPr>
          <w:sz w:val="22"/>
          <w:szCs w:val="22"/>
          <w:u w:val="single"/>
        </w:rPr>
        <w:t>f</w:t>
      </w:r>
      <w:r w:rsidRPr="00E157B0">
        <w:rPr>
          <w:sz w:val="22"/>
          <w:szCs w:val="22"/>
          <w:u w:val="single"/>
        </w:rPr>
        <w:t xml:space="preserve">erramentas </w:t>
      </w:r>
      <w:r w:rsidR="00A02E00" w:rsidRPr="00E157B0">
        <w:rPr>
          <w:sz w:val="22"/>
          <w:szCs w:val="22"/>
          <w:u w:val="single"/>
        </w:rPr>
        <w:t xml:space="preserve">adicionais </w:t>
      </w:r>
      <w:r w:rsidRPr="00E157B0">
        <w:rPr>
          <w:sz w:val="22"/>
          <w:szCs w:val="22"/>
          <w:u w:val="single"/>
        </w:rPr>
        <w:t xml:space="preserve">utilizadas. </w:t>
      </w:r>
    </w:p>
    <w:p w14:paraId="6AF93FC6" w14:textId="29CD676F" w:rsidR="00D5144B" w:rsidRPr="00E157B0" w:rsidRDefault="00D5144B" w:rsidP="00DA0644">
      <w:pPr>
        <w:pStyle w:val="Normativo"/>
        <w:tabs>
          <w:tab w:val="clear" w:pos="181"/>
        </w:tabs>
        <w:ind w:left="720"/>
        <w:rPr>
          <w:rFonts w:cs="Arial"/>
          <w:sz w:val="22"/>
          <w:szCs w:val="22"/>
          <w:u w:val="single"/>
        </w:rPr>
      </w:pPr>
      <w:r w:rsidRPr="00E157B0">
        <w:rPr>
          <w:rFonts w:cs="Arial"/>
          <w:sz w:val="22"/>
          <w:szCs w:val="22"/>
        </w:rPr>
        <w:t>Caso seja necessário a utilização de algum equipamento</w:t>
      </w:r>
      <w:r w:rsidR="008D73E6">
        <w:rPr>
          <w:rFonts w:cs="Arial"/>
          <w:sz w:val="22"/>
          <w:szCs w:val="22"/>
        </w:rPr>
        <w:t>, ferramenta</w:t>
      </w:r>
      <w:r w:rsidRPr="00E157B0">
        <w:rPr>
          <w:rFonts w:cs="Arial"/>
          <w:sz w:val="22"/>
          <w:szCs w:val="22"/>
        </w:rPr>
        <w:t xml:space="preserve"> </w:t>
      </w:r>
      <w:r w:rsidR="006A574B">
        <w:rPr>
          <w:rFonts w:cs="Arial"/>
          <w:sz w:val="22"/>
          <w:szCs w:val="22"/>
        </w:rPr>
        <w:t xml:space="preserve">ou material </w:t>
      </w:r>
      <w:r w:rsidRPr="00E157B0">
        <w:rPr>
          <w:rFonts w:cs="Arial"/>
          <w:sz w:val="22"/>
          <w:szCs w:val="22"/>
        </w:rPr>
        <w:t>adicional, favor relacionar e descrever.</w:t>
      </w:r>
    </w:p>
    <w:p w14:paraId="771079BD" w14:textId="58EBAEAB" w:rsidR="00D5144B" w:rsidRPr="00E157B0" w:rsidRDefault="00D5144B" w:rsidP="00DA0644">
      <w:pPr>
        <w:pStyle w:val="Normativo"/>
        <w:tabs>
          <w:tab w:val="clear" w:pos="181"/>
        </w:tabs>
        <w:spacing w:line="360" w:lineRule="auto"/>
        <w:ind w:firstLine="720"/>
        <w:rPr>
          <w:rFonts w:cs="Arial"/>
        </w:rPr>
      </w:pPr>
      <w:r w:rsidRPr="00E157B0">
        <w:rPr>
          <w:rFonts w:cs="Arial"/>
        </w:rPr>
        <w:t xml:space="preserve">(Ex. </w:t>
      </w:r>
      <w:r w:rsidR="00DB5868" w:rsidRPr="00E157B0">
        <w:rPr>
          <w:rFonts w:cs="Arial"/>
        </w:rPr>
        <w:t>C</w:t>
      </w:r>
      <w:r w:rsidRPr="00E157B0">
        <w:rPr>
          <w:rFonts w:cs="Arial"/>
        </w:rPr>
        <w:t>abo console, cordão ótico etc.)</w:t>
      </w:r>
    </w:p>
    <w:tbl>
      <w:tblPr>
        <w:tblW w:w="10206" w:type="dxa"/>
        <w:tblInd w:w="4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6"/>
        <w:gridCol w:w="7230"/>
      </w:tblGrid>
      <w:tr w:rsidR="001E44D1" w14:paraId="7BF6A540" w14:textId="77777777" w:rsidTr="006748AB">
        <w:trPr>
          <w:trHeight w:val="288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noWrap/>
            <w:vAlign w:val="center"/>
            <w:hideMark/>
          </w:tcPr>
          <w:p w14:paraId="592B8FD2" w14:textId="12F8E216" w:rsidR="001E44D1" w:rsidRPr="001713D3" w:rsidRDefault="001E44D1" w:rsidP="00B3231F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Item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9999"/>
            <w:noWrap/>
            <w:vAlign w:val="center"/>
            <w:hideMark/>
          </w:tcPr>
          <w:p w14:paraId="7739529D" w14:textId="272F3643" w:rsidR="001E44D1" w:rsidRPr="001713D3" w:rsidRDefault="001E44D1" w:rsidP="00B3231F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Descrição</w:t>
            </w:r>
          </w:p>
        </w:tc>
      </w:tr>
      <w:tr w:rsidR="000B28D4" w14:paraId="18261D1B" w14:textId="77777777" w:rsidTr="006748AB">
        <w:trPr>
          <w:trHeight w:val="288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E818F" w14:textId="5C47B2E1" w:rsidR="000B28D4" w:rsidRPr="006E6493" w:rsidRDefault="000B28D4" w:rsidP="000B28D4">
            <w:pPr>
              <w:rPr>
                <w:rFonts w:ascii="Aptos Narrow" w:hAnsi="Aptos Narrow" w:cs="Arial"/>
                <w:color w:val="000000"/>
                <w:sz w:val="16"/>
                <w:szCs w:val="16"/>
              </w:rPr>
            </w:pPr>
            <w:r>
              <w:rPr>
                <w:rFonts w:ascii="Aptos Narrow" w:hAnsi="Aptos Narrow" w:cs="Arial"/>
                <w:color w:val="000000"/>
                <w:sz w:val="16"/>
                <w:szCs w:val="16"/>
              </w:rPr>
              <w:t xml:space="preserve">Notebook 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D27C9" w14:textId="17B272A3" w:rsidR="000B28D4" w:rsidRPr="006E6493" w:rsidRDefault="000B28D4" w:rsidP="000B28D4">
            <w:pPr>
              <w:rPr>
                <w:rFonts w:ascii="Aptos Narrow" w:hAnsi="Aptos Narrow" w:cs="Arial"/>
                <w:color w:val="000000"/>
                <w:sz w:val="16"/>
                <w:szCs w:val="16"/>
              </w:rPr>
            </w:pPr>
            <w:r>
              <w:rPr>
                <w:rFonts w:ascii="Aptos Narrow" w:hAnsi="Aptos Narrow" w:cs="Arial"/>
                <w:color w:val="000000"/>
                <w:sz w:val="16"/>
                <w:szCs w:val="16"/>
              </w:rPr>
              <w:t xml:space="preserve">Terminal que será utilizado na mudança </w:t>
            </w:r>
          </w:p>
        </w:tc>
      </w:tr>
      <w:tr w:rsidR="000B28D4" w14:paraId="494FC626" w14:textId="77777777" w:rsidTr="006748AB">
        <w:trPr>
          <w:trHeight w:val="288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74BA9" w14:textId="610B6115" w:rsidR="000B28D4" w:rsidRPr="006E6493" w:rsidRDefault="000B28D4" w:rsidP="000B28D4">
            <w:pPr>
              <w:rPr>
                <w:rFonts w:ascii="Aptos Narrow" w:hAnsi="Aptos Narrow" w:cs="Arial"/>
                <w:color w:val="000000"/>
                <w:sz w:val="16"/>
                <w:szCs w:val="16"/>
              </w:rPr>
            </w:pPr>
            <w:r>
              <w:rPr>
                <w:rFonts w:ascii="Aptos Narrow" w:hAnsi="Aptos Narrow" w:cs="Arial"/>
                <w:color w:val="000000"/>
                <w:sz w:val="16"/>
                <w:szCs w:val="16"/>
              </w:rPr>
              <w:t xml:space="preserve">Acesso </w:t>
            </w:r>
            <w:proofErr w:type="spellStart"/>
            <w:r>
              <w:rPr>
                <w:rFonts w:ascii="Aptos Narrow" w:hAnsi="Aptos Narrow" w:cs="Arial"/>
                <w:color w:val="000000"/>
                <w:sz w:val="16"/>
                <w:szCs w:val="16"/>
              </w:rPr>
              <w:t>a</w:t>
            </w:r>
            <w:proofErr w:type="spellEnd"/>
            <w:r>
              <w:rPr>
                <w:rFonts w:ascii="Aptos Narrow" w:hAnsi="Aptos Narrow" w:cs="Arial"/>
                <w:color w:val="000000"/>
                <w:sz w:val="16"/>
                <w:szCs w:val="16"/>
              </w:rPr>
              <w:t xml:space="preserve"> Internet 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E4460" w14:textId="4C7BFDE8" w:rsidR="000B28D4" w:rsidRPr="006E6493" w:rsidRDefault="000B28D4" w:rsidP="000B28D4">
            <w:pPr>
              <w:rPr>
                <w:rFonts w:ascii="Aptos Narrow" w:hAnsi="Aptos Narrow" w:cs="Arial"/>
                <w:color w:val="000000"/>
                <w:sz w:val="16"/>
                <w:szCs w:val="16"/>
              </w:rPr>
            </w:pPr>
            <w:r>
              <w:rPr>
                <w:rFonts w:ascii="Aptos Narrow" w:hAnsi="Aptos Narrow" w:cs="Arial"/>
                <w:color w:val="000000"/>
                <w:sz w:val="16"/>
                <w:szCs w:val="16"/>
              </w:rPr>
              <w:t xml:space="preserve">Prover comunicação com rede Vale e ferramentas necessárias. </w:t>
            </w:r>
          </w:p>
        </w:tc>
      </w:tr>
      <w:tr w:rsidR="000B28D4" w14:paraId="320907EF" w14:textId="77777777" w:rsidTr="006748AB">
        <w:trPr>
          <w:trHeight w:val="288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18CE7" w14:textId="651FF703" w:rsidR="000B28D4" w:rsidRPr="006E6493" w:rsidRDefault="000B28D4" w:rsidP="000B28D4">
            <w:pPr>
              <w:rPr>
                <w:rFonts w:ascii="Aptos Narrow" w:hAnsi="Aptos Narrow" w:cs="Arial"/>
                <w:color w:val="000000"/>
                <w:sz w:val="16"/>
                <w:szCs w:val="16"/>
              </w:rPr>
            </w:pPr>
            <w:r>
              <w:rPr>
                <w:rFonts w:ascii="Aptos Narrow" w:hAnsi="Aptos Narrow" w:cs="Arial"/>
                <w:color w:val="000000"/>
                <w:sz w:val="16"/>
                <w:szCs w:val="16"/>
              </w:rPr>
              <w:t xml:space="preserve">Acesso a VPN 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73F60" w14:textId="339E0628" w:rsidR="000B28D4" w:rsidRPr="006E6493" w:rsidRDefault="000B28D4" w:rsidP="000B28D4">
            <w:pPr>
              <w:rPr>
                <w:rFonts w:ascii="Aptos Narrow" w:hAnsi="Aptos Narrow" w:cs="Arial"/>
                <w:color w:val="000000"/>
                <w:sz w:val="16"/>
                <w:szCs w:val="16"/>
              </w:rPr>
            </w:pPr>
            <w:r>
              <w:rPr>
                <w:rFonts w:ascii="Aptos Narrow" w:hAnsi="Aptos Narrow" w:cs="Arial"/>
                <w:color w:val="000000"/>
                <w:sz w:val="16"/>
                <w:szCs w:val="16"/>
              </w:rPr>
              <w:t>Prover comunicação com rede Vale e ferramentas necessárias.</w:t>
            </w:r>
          </w:p>
        </w:tc>
      </w:tr>
      <w:tr w:rsidR="001E44D1" w14:paraId="2605AC2E" w14:textId="77777777" w:rsidTr="006748AB">
        <w:trPr>
          <w:trHeight w:val="288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2373D" w14:textId="77777777" w:rsidR="001E44D1" w:rsidRPr="006E6493" w:rsidRDefault="001E44D1" w:rsidP="00B3231F">
            <w:pPr>
              <w:rPr>
                <w:rFonts w:ascii="Aptos Narrow" w:hAnsi="Aptos Narrow" w:cs="Arial"/>
                <w:color w:val="000000"/>
                <w:sz w:val="16"/>
                <w:szCs w:val="16"/>
              </w:rPr>
            </w:pPr>
            <w:r w:rsidRPr="006E6493">
              <w:rPr>
                <w:rFonts w:ascii="Aptos Narrow" w:hAnsi="Aptos Narrow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DE9B6" w14:textId="77777777" w:rsidR="001E44D1" w:rsidRPr="006E6493" w:rsidRDefault="001E44D1" w:rsidP="00B3231F">
            <w:pPr>
              <w:rPr>
                <w:rFonts w:ascii="Aptos Narrow" w:hAnsi="Aptos Narrow" w:cs="Arial"/>
                <w:color w:val="000000"/>
                <w:sz w:val="16"/>
                <w:szCs w:val="16"/>
              </w:rPr>
            </w:pPr>
            <w:r w:rsidRPr="006E6493">
              <w:rPr>
                <w:rFonts w:ascii="Aptos Narrow" w:hAnsi="Aptos Narrow" w:cs="Arial"/>
                <w:color w:val="000000"/>
                <w:sz w:val="16"/>
                <w:szCs w:val="16"/>
              </w:rPr>
              <w:t> </w:t>
            </w:r>
          </w:p>
        </w:tc>
      </w:tr>
    </w:tbl>
    <w:p w14:paraId="06903A92" w14:textId="77777777" w:rsidR="00AA6496" w:rsidRDefault="00AA6496" w:rsidP="00AA6496">
      <w:pPr>
        <w:pStyle w:val="Normativo"/>
        <w:tabs>
          <w:tab w:val="clear" w:pos="181"/>
        </w:tabs>
        <w:ind w:left="576"/>
        <w:rPr>
          <w:rFonts w:cs="Arial"/>
          <w:sz w:val="22"/>
          <w:szCs w:val="22"/>
          <w:u w:val="single"/>
        </w:rPr>
      </w:pPr>
    </w:p>
    <w:p w14:paraId="2E82576F" w14:textId="53B29F25" w:rsidR="003E4366" w:rsidRPr="00E157B0" w:rsidRDefault="009265E5" w:rsidP="00AA6496">
      <w:pPr>
        <w:pStyle w:val="Normativo"/>
        <w:numPr>
          <w:ilvl w:val="1"/>
          <w:numId w:val="5"/>
        </w:numPr>
        <w:tabs>
          <w:tab w:val="clear" w:pos="181"/>
        </w:tabs>
        <w:rPr>
          <w:rFonts w:cs="Arial"/>
          <w:sz w:val="22"/>
          <w:szCs w:val="22"/>
          <w:u w:val="single"/>
        </w:rPr>
      </w:pPr>
      <w:r w:rsidRPr="00E157B0">
        <w:rPr>
          <w:rFonts w:cs="Arial"/>
          <w:sz w:val="22"/>
          <w:szCs w:val="22"/>
          <w:u w:val="single"/>
        </w:rPr>
        <w:t>Chamados</w:t>
      </w:r>
      <w:r w:rsidR="003150BC" w:rsidRPr="00E157B0">
        <w:rPr>
          <w:rFonts w:cs="Arial"/>
          <w:sz w:val="22"/>
          <w:szCs w:val="22"/>
          <w:u w:val="single"/>
        </w:rPr>
        <w:t xml:space="preserve"> </w:t>
      </w:r>
      <w:r w:rsidR="00A26E31">
        <w:rPr>
          <w:rFonts w:cs="Arial"/>
          <w:sz w:val="22"/>
          <w:szCs w:val="22"/>
          <w:u w:val="single"/>
        </w:rPr>
        <w:t>r</w:t>
      </w:r>
      <w:r w:rsidR="003150BC" w:rsidRPr="00E157B0">
        <w:rPr>
          <w:rFonts w:cs="Arial"/>
          <w:sz w:val="22"/>
          <w:szCs w:val="22"/>
          <w:u w:val="single"/>
        </w:rPr>
        <w:t>elacionados</w:t>
      </w:r>
    </w:p>
    <w:p w14:paraId="3666A73F" w14:textId="77777777" w:rsidR="00DA0644" w:rsidRPr="00E157B0" w:rsidRDefault="009718EE" w:rsidP="00DA0644">
      <w:pPr>
        <w:pStyle w:val="Normativo"/>
        <w:tabs>
          <w:tab w:val="clear" w:pos="181"/>
        </w:tabs>
        <w:ind w:left="360" w:firstLine="360"/>
        <w:rPr>
          <w:rFonts w:cs="Arial"/>
          <w:sz w:val="22"/>
          <w:szCs w:val="22"/>
        </w:rPr>
      </w:pPr>
      <w:r w:rsidRPr="00E157B0">
        <w:rPr>
          <w:rFonts w:cs="Arial"/>
          <w:sz w:val="22"/>
          <w:szCs w:val="22"/>
        </w:rPr>
        <w:t>Listar</w:t>
      </w:r>
      <w:r w:rsidR="009B7971" w:rsidRPr="00E157B0">
        <w:rPr>
          <w:rFonts w:cs="Arial"/>
          <w:sz w:val="22"/>
          <w:szCs w:val="22"/>
        </w:rPr>
        <w:t xml:space="preserve"> quaisquer chamados relacionados </w:t>
      </w:r>
      <w:r w:rsidR="00FE1979" w:rsidRPr="00E157B0">
        <w:rPr>
          <w:rFonts w:cs="Arial"/>
          <w:sz w:val="22"/>
          <w:szCs w:val="22"/>
        </w:rPr>
        <w:t>a execução da mudança</w:t>
      </w:r>
      <w:r w:rsidR="006A714D" w:rsidRPr="00E157B0">
        <w:rPr>
          <w:rFonts w:cs="Arial"/>
          <w:sz w:val="22"/>
          <w:szCs w:val="22"/>
        </w:rPr>
        <w:t xml:space="preserve">. </w:t>
      </w:r>
    </w:p>
    <w:p w14:paraId="6CC295F8" w14:textId="6B7303D3" w:rsidR="0066260D" w:rsidRPr="00E157B0" w:rsidRDefault="006A714D" w:rsidP="00DA0644">
      <w:pPr>
        <w:pStyle w:val="Normativo"/>
        <w:tabs>
          <w:tab w:val="clear" w:pos="181"/>
        </w:tabs>
        <w:ind w:left="360" w:firstLine="360"/>
        <w:rPr>
          <w:rFonts w:cs="Arial"/>
        </w:rPr>
      </w:pPr>
      <w:r w:rsidRPr="00E157B0">
        <w:rPr>
          <w:rFonts w:cs="Arial"/>
        </w:rPr>
        <w:t>(</w:t>
      </w:r>
      <w:r w:rsidR="008A5C78" w:rsidRPr="00E157B0">
        <w:rPr>
          <w:rFonts w:cs="Arial"/>
        </w:rPr>
        <w:t>Ex. Reserva de IP, DHCP</w:t>
      </w:r>
      <w:r w:rsidR="00CA7E86" w:rsidRPr="00E157B0">
        <w:rPr>
          <w:rFonts w:cs="Arial"/>
        </w:rPr>
        <w:t xml:space="preserve">, Viabilidade </w:t>
      </w:r>
      <w:r w:rsidR="00C25250" w:rsidRPr="00E157B0">
        <w:rPr>
          <w:rFonts w:cs="Arial"/>
        </w:rPr>
        <w:t>técnica etc.</w:t>
      </w:r>
      <w:r w:rsidR="00CA7E86" w:rsidRPr="00E157B0">
        <w:rPr>
          <w:rFonts w:cs="Arial"/>
        </w:rPr>
        <w:t>)</w:t>
      </w:r>
    </w:p>
    <w:tbl>
      <w:tblPr>
        <w:tblW w:w="10206" w:type="dxa"/>
        <w:tblInd w:w="4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6"/>
        <w:gridCol w:w="7230"/>
      </w:tblGrid>
      <w:tr w:rsidR="00CA7E86" w14:paraId="5C8073F2" w14:textId="77777777" w:rsidTr="008518E6">
        <w:trPr>
          <w:trHeight w:val="288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99"/>
            <w:noWrap/>
            <w:vAlign w:val="bottom"/>
            <w:hideMark/>
          </w:tcPr>
          <w:p w14:paraId="14091399" w14:textId="332F1C06" w:rsidR="00CA7E86" w:rsidRPr="001713D3" w:rsidRDefault="00CA7E86" w:rsidP="00CA7E86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 xml:space="preserve">N° </w:t>
            </w:r>
            <w:r w:rsidRPr="001713D3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Chamado</w:t>
            </w:r>
          </w:p>
        </w:tc>
        <w:tc>
          <w:tcPr>
            <w:tcW w:w="7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009999"/>
            <w:noWrap/>
            <w:vAlign w:val="bottom"/>
            <w:hideMark/>
          </w:tcPr>
          <w:p w14:paraId="3B418B0E" w14:textId="55D6463F" w:rsidR="00CA7E86" w:rsidRPr="001713D3" w:rsidRDefault="00CA7E86" w:rsidP="00CA7E86">
            <w:pPr>
              <w:jc w:val="center"/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</w:pPr>
            <w:r w:rsidRPr="001713D3">
              <w:rPr>
                <w:rFonts w:ascii="Aptos Narrow" w:hAnsi="Aptos Narrow"/>
                <w:b/>
                <w:bCs/>
                <w:color w:val="FFFFFF" w:themeColor="background1"/>
                <w:sz w:val="22"/>
                <w:szCs w:val="22"/>
              </w:rPr>
              <w:t>Descrição</w:t>
            </w:r>
          </w:p>
        </w:tc>
      </w:tr>
      <w:tr w:rsidR="00CA7E86" w14:paraId="591412B4" w14:textId="77777777" w:rsidTr="00B3231F">
        <w:trPr>
          <w:trHeight w:val="288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CFF47" w14:textId="5A93D7C9" w:rsidR="00CA7E86" w:rsidRPr="00D9284B" w:rsidRDefault="00CA7E86" w:rsidP="00CA7E86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9284B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  <w:r w:rsidRPr="00D9284B">
              <w:rPr>
                <w:rFonts w:ascii="Aptos Narrow" w:hAnsi="Aptos Narrow"/>
                <w:color w:val="000000"/>
                <w:sz w:val="16"/>
                <w:szCs w:val="16"/>
                <w:highlight w:val="yellow"/>
              </w:rPr>
              <w:t>EX</w:t>
            </w:r>
            <w:r w:rsidRPr="00D9284B">
              <w:rPr>
                <w:rFonts w:ascii="Aptos Narrow" w:hAnsi="Aptos Narrow"/>
                <w:color w:val="000000"/>
                <w:sz w:val="16"/>
                <w:szCs w:val="16"/>
              </w:rPr>
              <w:t>: RIT</w:t>
            </w:r>
            <w:r w:rsidR="0068069A">
              <w:rPr>
                <w:rFonts w:ascii="Aptos Narrow" w:hAnsi="Aptos Narrow"/>
                <w:color w:val="000000"/>
                <w:sz w:val="16"/>
                <w:szCs w:val="16"/>
              </w:rPr>
              <w:t>M</w:t>
            </w:r>
            <w:r w:rsidR="00632462">
              <w:rPr>
                <w:rFonts w:ascii="Aptos Narrow" w:hAnsi="Aptos Narrow"/>
                <w:color w:val="000000"/>
                <w:sz w:val="16"/>
                <w:szCs w:val="16"/>
              </w:rPr>
              <w:t>XXXX</w:t>
            </w:r>
            <w:r w:rsidRPr="00D9284B">
              <w:rPr>
                <w:rFonts w:ascii="Aptos Narrow" w:hAnsi="Aptos Narrow"/>
                <w:color w:val="000000"/>
                <w:sz w:val="16"/>
                <w:szCs w:val="16"/>
              </w:rPr>
              <w:t>XXXX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A2402" w14:textId="5516348B" w:rsidR="00CA7E86" w:rsidRPr="00D9284B" w:rsidRDefault="00CA7E86" w:rsidP="00CA7E86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9284B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  <w:proofErr w:type="spellStart"/>
            <w:r w:rsidRPr="00D9284B">
              <w:rPr>
                <w:rFonts w:ascii="Aptos Narrow" w:hAnsi="Aptos Narrow"/>
                <w:color w:val="000000"/>
                <w:sz w:val="16"/>
                <w:szCs w:val="16"/>
                <w:highlight w:val="yellow"/>
              </w:rPr>
              <w:t>Ex</w:t>
            </w:r>
            <w:proofErr w:type="spellEnd"/>
            <w:r w:rsidRPr="00D9284B">
              <w:rPr>
                <w:rFonts w:ascii="Aptos Narrow" w:hAnsi="Aptos Narrow"/>
                <w:color w:val="000000"/>
                <w:sz w:val="16"/>
                <w:szCs w:val="16"/>
                <w:highlight w:val="yellow"/>
              </w:rPr>
              <w:t>:</w:t>
            </w:r>
            <w:r w:rsidRPr="00D9284B">
              <w:rPr>
                <w:rFonts w:ascii="Aptos Narrow" w:hAnsi="Aptos Narrow"/>
                <w:color w:val="000000"/>
                <w:sz w:val="16"/>
                <w:szCs w:val="16"/>
              </w:rPr>
              <w:t xml:space="preserve"> Viabilidade Tecnica para link de internet 100Mbps</w:t>
            </w:r>
            <w:r w:rsidR="006E4F4C">
              <w:rPr>
                <w:rFonts w:ascii="Aptos Narrow" w:hAnsi="Aptos Narrow"/>
                <w:color w:val="000000"/>
                <w:sz w:val="16"/>
                <w:szCs w:val="16"/>
              </w:rPr>
              <w:t xml:space="preserve"> com a Operadora</w:t>
            </w:r>
            <w:r w:rsidR="00D514B7">
              <w:rPr>
                <w:rFonts w:ascii="Aptos Narrow" w:hAnsi="Aptos Narrow"/>
                <w:color w:val="000000"/>
                <w:sz w:val="16"/>
                <w:szCs w:val="16"/>
              </w:rPr>
              <w:t xml:space="preserve"> XYZ</w:t>
            </w:r>
            <w:r w:rsidR="006E4F4C">
              <w:rPr>
                <w:rFonts w:ascii="Aptos Narrow" w:hAnsi="Aptos Narrow"/>
                <w:color w:val="000000"/>
                <w:sz w:val="16"/>
                <w:szCs w:val="16"/>
              </w:rPr>
              <w:t>.</w:t>
            </w:r>
          </w:p>
        </w:tc>
      </w:tr>
      <w:tr w:rsidR="00CA7E86" w14:paraId="183FFCA3" w14:textId="77777777" w:rsidTr="00B3231F">
        <w:trPr>
          <w:trHeight w:val="288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E6325" w14:textId="50B325B9" w:rsidR="00CA7E86" w:rsidRPr="00D9284B" w:rsidRDefault="00CA7E86" w:rsidP="00CA7E86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9284B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  <w:r w:rsidRPr="00D9284B">
              <w:rPr>
                <w:rFonts w:ascii="Aptos Narrow" w:hAnsi="Aptos Narrow"/>
                <w:color w:val="000000"/>
                <w:sz w:val="16"/>
                <w:szCs w:val="16"/>
                <w:highlight w:val="yellow"/>
              </w:rPr>
              <w:t>EX</w:t>
            </w:r>
            <w:r w:rsidRPr="00D9284B">
              <w:rPr>
                <w:rFonts w:ascii="Aptos Narrow" w:hAnsi="Aptos Narrow"/>
                <w:color w:val="000000"/>
                <w:sz w:val="16"/>
                <w:szCs w:val="16"/>
              </w:rPr>
              <w:t>: RIT</w:t>
            </w:r>
            <w:r w:rsidR="0068069A">
              <w:rPr>
                <w:rFonts w:ascii="Aptos Narrow" w:hAnsi="Aptos Narrow"/>
                <w:color w:val="000000"/>
                <w:sz w:val="16"/>
                <w:szCs w:val="16"/>
              </w:rPr>
              <w:t>M</w:t>
            </w:r>
            <w:r w:rsidR="00632462">
              <w:rPr>
                <w:rFonts w:ascii="Aptos Narrow" w:hAnsi="Aptos Narrow"/>
                <w:color w:val="000000"/>
                <w:sz w:val="16"/>
                <w:szCs w:val="16"/>
              </w:rPr>
              <w:t>XXXX</w:t>
            </w:r>
            <w:r w:rsidRPr="00D9284B">
              <w:rPr>
                <w:rFonts w:ascii="Aptos Narrow" w:hAnsi="Aptos Narrow"/>
                <w:color w:val="000000"/>
                <w:sz w:val="16"/>
                <w:szCs w:val="16"/>
              </w:rPr>
              <w:t>XXXX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E87E4" w14:textId="17EC4403" w:rsidR="00CA7E86" w:rsidRPr="00D9284B" w:rsidRDefault="00CA7E86" w:rsidP="00CA7E86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9284B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  <w:r w:rsidRPr="00D9284B">
              <w:rPr>
                <w:rFonts w:ascii="Aptos Narrow" w:hAnsi="Aptos Narrow"/>
                <w:color w:val="000000"/>
                <w:sz w:val="16"/>
                <w:szCs w:val="16"/>
                <w:highlight w:val="yellow"/>
              </w:rPr>
              <w:t>EX:</w:t>
            </w:r>
            <w:r w:rsidRPr="00D9284B">
              <w:rPr>
                <w:rFonts w:ascii="Aptos Narrow" w:hAnsi="Aptos Narrow"/>
                <w:color w:val="000000"/>
                <w:sz w:val="16"/>
                <w:szCs w:val="16"/>
              </w:rPr>
              <w:t xml:space="preserve"> Reserva de endereço IP</w:t>
            </w:r>
          </w:p>
        </w:tc>
      </w:tr>
      <w:tr w:rsidR="002E145D" w14:paraId="03E48E71" w14:textId="77777777" w:rsidTr="00B3231F">
        <w:trPr>
          <w:trHeight w:val="288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BC5A4" w14:textId="77777777" w:rsidR="002E145D" w:rsidRPr="00D9284B" w:rsidRDefault="002E145D" w:rsidP="00B3231F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9284B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A08E8" w14:textId="77777777" w:rsidR="002E145D" w:rsidRPr="00D9284B" w:rsidRDefault="002E145D" w:rsidP="00B3231F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9284B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</w:tr>
      <w:tr w:rsidR="002E145D" w14:paraId="600FD8B6" w14:textId="77777777" w:rsidTr="00B3231F">
        <w:trPr>
          <w:trHeight w:val="288"/>
        </w:trPr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93693" w14:textId="77777777" w:rsidR="002E145D" w:rsidRPr="00D9284B" w:rsidRDefault="002E145D" w:rsidP="00B3231F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9284B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FA814" w14:textId="77777777" w:rsidR="002E145D" w:rsidRPr="00D9284B" w:rsidRDefault="002E145D" w:rsidP="00B3231F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D9284B">
              <w:rPr>
                <w:rFonts w:ascii="Aptos Narrow" w:hAnsi="Aptos Narrow"/>
                <w:color w:val="000000"/>
                <w:sz w:val="16"/>
                <w:szCs w:val="16"/>
              </w:rPr>
              <w:t> </w:t>
            </w:r>
          </w:p>
        </w:tc>
      </w:tr>
    </w:tbl>
    <w:p w14:paraId="6C4434D7" w14:textId="77777777" w:rsidR="004E699E" w:rsidRDefault="004E699E" w:rsidP="004E699E">
      <w:pPr>
        <w:pStyle w:val="Normativo"/>
        <w:tabs>
          <w:tab w:val="clear" w:pos="181"/>
        </w:tabs>
        <w:rPr>
          <w:rFonts w:cs="Arial"/>
          <w:sz w:val="22"/>
          <w:u w:val="single"/>
        </w:rPr>
      </w:pPr>
    </w:p>
    <w:p w14:paraId="563935A8" w14:textId="00B2F3EB" w:rsidR="00C9636B" w:rsidRPr="00421CA9" w:rsidRDefault="000E639E" w:rsidP="004E699E">
      <w:pPr>
        <w:pStyle w:val="Normativo"/>
        <w:numPr>
          <w:ilvl w:val="1"/>
          <w:numId w:val="5"/>
        </w:numPr>
        <w:tabs>
          <w:tab w:val="clear" w:pos="181"/>
        </w:tabs>
        <w:rPr>
          <w:rFonts w:cs="Arial"/>
          <w:sz w:val="22"/>
          <w:u w:val="single"/>
        </w:rPr>
      </w:pPr>
      <w:r w:rsidRPr="00421CA9">
        <w:rPr>
          <w:rFonts w:cs="Arial"/>
          <w:sz w:val="22"/>
          <w:u w:val="single"/>
        </w:rPr>
        <w:t xml:space="preserve">Documentos de </w:t>
      </w:r>
      <w:r w:rsidR="007206CB" w:rsidRPr="00421CA9">
        <w:rPr>
          <w:rFonts w:cs="Arial"/>
          <w:sz w:val="22"/>
          <w:u w:val="single"/>
        </w:rPr>
        <w:t>referência</w:t>
      </w:r>
    </w:p>
    <w:p w14:paraId="68838B50" w14:textId="64ECDFEA" w:rsidR="003213D9" w:rsidRPr="0010475E" w:rsidRDefault="003213D9" w:rsidP="00950E81">
      <w:pPr>
        <w:pStyle w:val="Normativo"/>
        <w:tabs>
          <w:tab w:val="clear" w:pos="181"/>
        </w:tabs>
        <w:ind w:firstLine="576"/>
        <w:rPr>
          <w:rFonts w:cs="Arial"/>
          <w:sz w:val="22"/>
        </w:rPr>
      </w:pPr>
      <w:r w:rsidRPr="0010475E">
        <w:rPr>
          <w:rFonts w:cs="Arial"/>
          <w:sz w:val="22"/>
        </w:rPr>
        <w:t xml:space="preserve">Incluir links </w:t>
      </w:r>
      <w:r w:rsidR="00101F2D">
        <w:rPr>
          <w:rFonts w:cs="Arial"/>
          <w:sz w:val="22"/>
        </w:rPr>
        <w:t xml:space="preserve">para documentos de referência, como </w:t>
      </w:r>
      <w:r w:rsidRPr="0010475E">
        <w:rPr>
          <w:rFonts w:cs="Arial"/>
          <w:sz w:val="22"/>
        </w:rPr>
        <w:t xml:space="preserve">arquitetura </w:t>
      </w:r>
      <w:r w:rsidR="00101F2D">
        <w:rPr>
          <w:rFonts w:cs="Arial"/>
          <w:sz w:val="22"/>
        </w:rPr>
        <w:t>aprovada</w:t>
      </w:r>
      <w:r w:rsidR="0040016A">
        <w:rPr>
          <w:rFonts w:cs="Arial"/>
          <w:sz w:val="22"/>
        </w:rPr>
        <w:t xml:space="preserve">, </w:t>
      </w:r>
      <w:r w:rsidRPr="0010475E">
        <w:rPr>
          <w:rFonts w:cs="Arial"/>
          <w:sz w:val="22"/>
        </w:rPr>
        <w:t>recomendações do fabricante etc.</w:t>
      </w:r>
    </w:p>
    <w:p w14:paraId="641E7620" w14:textId="2504A4DE" w:rsidR="00BA5817" w:rsidRDefault="00AB7D75" w:rsidP="00950E81">
      <w:pPr>
        <w:pStyle w:val="Normativo"/>
        <w:numPr>
          <w:ilvl w:val="2"/>
          <w:numId w:val="5"/>
        </w:numPr>
        <w:tabs>
          <w:tab w:val="clear" w:pos="181"/>
        </w:tabs>
        <w:rPr>
          <w:rFonts w:cs="Arial"/>
          <w:sz w:val="22"/>
          <w:lang w:val="en-US"/>
        </w:rPr>
      </w:pPr>
      <w:r w:rsidRPr="00365156">
        <w:rPr>
          <w:rFonts w:cs="Arial"/>
          <w:sz w:val="22"/>
          <w:lang w:val="en-US"/>
        </w:rPr>
        <w:t>Ref.:</w:t>
      </w:r>
      <w:r w:rsidR="00365156" w:rsidRPr="00365156">
        <w:rPr>
          <w:rFonts w:cs="Arial"/>
          <w:sz w:val="22"/>
          <w:lang w:val="en-US"/>
        </w:rPr>
        <w:t xml:space="preserve"> </w:t>
      </w:r>
      <w:hyperlink r:id="rId31" w:history="1">
        <w:r w:rsidR="00365156" w:rsidRPr="00587F39">
          <w:rPr>
            <w:rStyle w:val="Hyperlink"/>
            <w:rFonts w:cs="Arial"/>
            <w:sz w:val="22"/>
            <w:lang w:val="en-US"/>
          </w:rPr>
          <w:t>https://vale.leanix.net/ValeProduction/diagrams/freedraw/4612050c-16be-48a4-a860-0249a7a4b473</w:t>
        </w:r>
      </w:hyperlink>
    </w:p>
    <w:p w14:paraId="557AB58A" w14:textId="77777777" w:rsidR="00365156" w:rsidRPr="00365156" w:rsidRDefault="00365156" w:rsidP="00365156">
      <w:pPr>
        <w:pStyle w:val="Normativo"/>
        <w:tabs>
          <w:tab w:val="clear" w:pos="181"/>
        </w:tabs>
        <w:ind w:left="1080"/>
        <w:rPr>
          <w:rFonts w:cs="Arial"/>
          <w:sz w:val="22"/>
          <w:lang w:val="en-US"/>
        </w:rPr>
      </w:pPr>
    </w:p>
    <w:p w14:paraId="2C62D440" w14:textId="77777777" w:rsidR="0070592F" w:rsidRDefault="00AB7D75" w:rsidP="00950E81">
      <w:pPr>
        <w:pStyle w:val="Normativo"/>
        <w:numPr>
          <w:ilvl w:val="2"/>
          <w:numId w:val="5"/>
        </w:numPr>
        <w:tabs>
          <w:tab w:val="clear" w:pos="181"/>
        </w:tabs>
        <w:rPr>
          <w:rFonts w:cs="Arial"/>
          <w:sz w:val="22"/>
        </w:rPr>
      </w:pPr>
      <w:r>
        <w:rPr>
          <w:rFonts w:cs="Arial"/>
          <w:sz w:val="22"/>
        </w:rPr>
        <w:t>Ref.:</w:t>
      </w:r>
    </w:p>
    <w:p w14:paraId="3858EAE2" w14:textId="3DF2F30B" w:rsidR="00BA5817" w:rsidRPr="0070592F" w:rsidRDefault="00AB7D75" w:rsidP="00950E81">
      <w:pPr>
        <w:pStyle w:val="Normativo"/>
        <w:numPr>
          <w:ilvl w:val="2"/>
          <w:numId w:val="5"/>
        </w:numPr>
        <w:tabs>
          <w:tab w:val="clear" w:pos="181"/>
        </w:tabs>
        <w:rPr>
          <w:rFonts w:cs="Arial"/>
          <w:sz w:val="22"/>
        </w:rPr>
      </w:pPr>
      <w:r w:rsidRPr="0070592F">
        <w:rPr>
          <w:rFonts w:cs="Arial"/>
          <w:sz w:val="22"/>
        </w:rPr>
        <w:t>Ref.:</w:t>
      </w:r>
      <w:r w:rsidR="0070592F" w:rsidRPr="0070592F">
        <w:rPr>
          <w:rFonts w:cs="Arial"/>
          <w:sz w:val="22"/>
        </w:rPr>
        <w:tab/>
      </w:r>
    </w:p>
    <w:p w14:paraId="45694515" w14:textId="77777777" w:rsidR="00150E9A" w:rsidRDefault="00150E9A" w:rsidP="00150E9A">
      <w:pPr>
        <w:pStyle w:val="Normativo"/>
        <w:tabs>
          <w:tab w:val="clear" w:pos="181"/>
        </w:tabs>
        <w:ind w:left="720"/>
        <w:rPr>
          <w:rFonts w:cs="Arial"/>
          <w:sz w:val="16"/>
          <w:szCs w:val="14"/>
        </w:rPr>
      </w:pPr>
    </w:p>
    <w:p w14:paraId="27E5B137" w14:textId="77777777" w:rsidR="00150E9A" w:rsidRPr="00D9284B" w:rsidRDefault="00150E9A" w:rsidP="00150E9A">
      <w:pPr>
        <w:pStyle w:val="Normativo"/>
        <w:tabs>
          <w:tab w:val="clear" w:pos="181"/>
        </w:tabs>
        <w:rPr>
          <w:rFonts w:cs="Arial"/>
          <w:sz w:val="16"/>
          <w:szCs w:val="14"/>
        </w:rPr>
      </w:pPr>
    </w:p>
    <w:p w14:paraId="69996C04" w14:textId="77777777" w:rsidR="00B40802" w:rsidRDefault="00B40802" w:rsidP="00B40802">
      <w:pPr>
        <w:pStyle w:val="Normativo"/>
        <w:tabs>
          <w:tab w:val="clear" w:pos="181"/>
        </w:tabs>
        <w:rPr>
          <w:rFonts w:cs="Arial"/>
          <w:b/>
          <w:bCs/>
          <w:sz w:val="22"/>
        </w:rPr>
      </w:pPr>
    </w:p>
    <w:p w14:paraId="313E7669" w14:textId="77777777" w:rsidR="00B40802" w:rsidRDefault="00B40802" w:rsidP="00B40802">
      <w:pPr>
        <w:pStyle w:val="Normativo"/>
        <w:tabs>
          <w:tab w:val="clear" w:pos="181"/>
        </w:tabs>
        <w:rPr>
          <w:rFonts w:cs="Arial"/>
          <w:b/>
          <w:bCs/>
          <w:sz w:val="22"/>
        </w:rPr>
      </w:pPr>
    </w:p>
    <w:p w14:paraId="0091221E" w14:textId="77777777" w:rsidR="00B40802" w:rsidRDefault="00B40802" w:rsidP="00B40802">
      <w:pPr>
        <w:pStyle w:val="Normativo"/>
        <w:tabs>
          <w:tab w:val="clear" w:pos="181"/>
        </w:tabs>
        <w:rPr>
          <w:rFonts w:cs="Arial"/>
          <w:b/>
          <w:bCs/>
          <w:sz w:val="22"/>
        </w:rPr>
      </w:pPr>
    </w:p>
    <w:p w14:paraId="70BD941C" w14:textId="77777777" w:rsidR="00B40802" w:rsidRDefault="00B40802" w:rsidP="00B40802">
      <w:pPr>
        <w:pStyle w:val="Normativo"/>
        <w:tabs>
          <w:tab w:val="clear" w:pos="181"/>
        </w:tabs>
        <w:rPr>
          <w:rFonts w:cs="Arial"/>
          <w:b/>
          <w:bCs/>
          <w:sz w:val="22"/>
        </w:rPr>
      </w:pPr>
    </w:p>
    <w:p w14:paraId="63E69E00" w14:textId="77777777" w:rsidR="00B40802" w:rsidRDefault="00B40802" w:rsidP="00B40802">
      <w:pPr>
        <w:pStyle w:val="Normativo"/>
        <w:tabs>
          <w:tab w:val="clear" w:pos="181"/>
        </w:tabs>
        <w:rPr>
          <w:rFonts w:cs="Arial"/>
          <w:b/>
          <w:bCs/>
          <w:sz w:val="22"/>
        </w:rPr>
      </w:pPr>
    </w:p>
    <w:p w14:paraId="6F5AE385" w14:textId="77777777" w:rsidR="00B40802" w:rsidRDefault="00B40802" w:rsidP="00B40802">
      <w:pPr>
        <w:pStyle w:val="Normativo"/>
        <w:tabs>
          <w:tab w:val="clear" w:pos="181"/>
        </w:tabs>
        <w:rPr>
          <w:rFonts w:cs="Arial"/>
          <w:b/>
          <w:bCs/>
          <w:sz w:val="22"/>
        </w:rPr>
      </w:pPr>
    </w:p>
    <w:p w14:paraId="3CC3637B" w14:textId="77777777" w:rsidR="00B40802" w:rsidRDefault="00B40802" w:rsidP="00B40802">
      <w:pPr>
        <w:pStyle w:val="Normativo"/>
        <w:tabs>
          <w:tab w:val="clear" w:pos="181"/>
        </w:tabs>
        <w:rPr>
          <w:rFonts w:cs="Arial"/>
          <w:b/>
          <w:bCs/>
          <w:sz w:val="22"/>
        </w:rPr>
      </w:pPr>
    </w:p>
    <w:p w14:paraId="6EB05233" w14:textId="77777777" w:rsidR="00B40802" w:rsidRDefault="00B40802" w:rsidP="00B40802">
      <w:pPr>
        <w:pStyle w:val="Normativo"/>
        <w:tabs>
          <w:tab w:val="clear" w:pos="181"/>
        </w:tabs>
        <w:rPr>
          <w:rFonts w:cs="Arial"/>
          <w:b/>
          <w:bCs/>
          <w:sz w:val="22"/>
        </w:rPr>
      </w:pPr>
    </w:p>
    <w:p w14:paraId="43993D83" w14:textId="77777777" w:rsidR="00B40802" w:rsidRDefault="00B40802" w:rsidP="00B40802">
      <w:pPr>
        <w:pStyle w:val="Normativo"/>
        <w:tabs>
          <w:tab w:val="clear" w:pos="181"/>
        </w:tabs>
        <w:rPr>
          <w:rFonts w:cs="Arial"/>
          <w:b/>
          <w:bCs/>
          <w:sz w:val="22"/>
        </w:rPr>
      </w:pPr>
    </w:p>
    <w:p w14:paraId="56A66DB4" w14:textId="3BE9310F" w:rsidR="001713D3" w:rsidRPr="002879B3" w:rsidRDefault="001713D3">
      <w:pPr>
        <w:rPr>
          <w:rFonts w:ascii="Arial" w:hAnsi="Arial" w:cs="Arial"/>
          <w:b/>
          <w:bCs/>
          <w:sz w:val="22"/>
          <w:szCs w:val="20"/>
        </w:rPr>
        <w:sectPr w:rsidR="001713D3" w:rsidRPr="002879B3" w:rsidSect="00A2326E">
          <w:footnotePr>
            <w:numRestart w:val="eachPage"/>
          </w:footnotePr>
          <w:pgSz w:w="11907" w:h="16840" w:code="9"/>
          <w:pgMar w:top="709" w:right="851" w:bottom="390" w:left="850" w:header="709" w:footer="0" w:gutter="0"/>
          <w:cols w:space="708"/>
          <w:titlePg/>
          <w:docGrid w:linePitch="360"/>
        </w:sectPr>
      </w:pPr>
    </w:p>
    <w:p w14:paraId="4CF6F3E0" w14:textId="66DCA54F" w:rsidR="00085D27" w:rsidRPr="005B4C9C" w:rsidRDefault="00085D27" w:rsidP="00085D27">
      <w:pPr>
        <w:pStyle w:val="Ttulo1"/>
        <w:numPr>
          <w:ilvl w:val="0"/>
          <w:numId w:val="5"/>
        </w:numPr>
      </w:pPr>
      <w:bookmarkStart w:id="4" w:name="_Toc182837462"/>
      <w:r>
        <w:lastRenderedPageBreak/>
        <w:t>Atividades Técnicas</w:t>
      </w:r>
      <w:bookmarkEnd w:id="4"/>
    </w:p>
    <w:p w14:paraId="039A420D" w14:textId="2BC92E7A" w:rsidR="00A43611" w:rsidRPr="009D1EF7" w:rsidRDefault="00085D27" w:rsidP="00085D27">
      <w:pPr>
        <w:rPr>
          <w:rFonts w:ascii="Arial" w:hAnsi="Arial" w:cs="Arial"/>
          <w:b/>
          <w:bCs/>
        </w:rPr>
      </w:pPr>
      <w:r w:rsidRPr="00085D27">
        <w:rPr>
          <w:rFonts w:ascii="Arial" w:hAnsi="Arial" w:cs="Arial"/>
          <w:sz w:val="22"/>
          <w:szCs w:val="22"/>
        </w:rPr>
        <w:t xml:space="preserve">Para preenchimento do Detalhamento </w:t>
      </w:r>
      <w:proofErr w:type="spellStart"/>
      <w:r w:rsidRPr="00085D27">
        <w:rPr>
          <w:rFonts w:ascii="Arial" w:hAnsi="Arial" w:cs="Arial"/>
          <w:sz w:val="22"/>
          <w:szCs w:val="22"/>
        </w:rPr>
        <w:t>Tecnico</w:t>
      </w:r>
      <w:proofErr w:type="spellEnd"/>
      <w:r w:rsidRPr="00085D27">
        <w:rPr>
          <w:rFonts w:ascii="Arial" w:hAnsi="Arial" w:cs="Arial"/>
          <w:sz w:val="22"/>
          <w:szCs w:val="22"/>
        </w:rPr>
        <w:t xml:space="preserve">, Plano de Testes e Plano de </w:t>
      </w:r>
      <w:proofErr w:type="spellStart"/>
      <w:r w:rsidRPr="00085D27">
        <w:rPr>
          <w:rFonts w:ascii="Arial" w:hAnsi="Arial" w:cs="Arial"/>
          <w:sz w:val="22"/>
          <w:szCs w:val="22"/>
        </w:rPr>
        <w:t>Rollback</w:t>
      </w:r>
      <w:proofErr w:type="spellEnd"/>
      <w:r w:rsidRPr="00085D27">
        <w:rPr>
          <w:rFonts w:ascii="Arial" w:hAnsi="Arial" w:cs="Arial"/>
          <w:sz w:val="22"/>
          <w:szCs w:val="22"/>
        </w:rPr>
        <w:t xml:space="preserve">, gentileza fazer download da planilha abaixo, </w:t>
      </w:r>
      <w:proofErr w:type="gramStart"/>
      <w:r w:rsidRPr="00085D27">
        <w:rPr>
          <w:rFonts w:ascii="Arial" w:hAnsi="Arial" w:cs="Arial"/>
          <w:sz w:val="22"/>
          <w:szCs w:val="22"/>
        </w:rPr>
        <w:t>preenche-la</w:t>
      </w:r>
      <w:proofErr w:type="gramEnd"/>
      <w:r w:rsidRPr="00085D27">
        <w:rPr>
          <w:rFonts w:ascii="Arial" w:hAnsi="Arial" w:cs="Arial"/>
          <w:sz w:val="22"/>
          <w:szCs w:val="22"/>
        </w:rPr>
        <w:t xml:space="preserve">, e anexar novamente </w:t>
      </w:r>
      <w:proofErr w:type="spellStart"/>
      <w:r w:rsidRPr="00085D27">
        <w:rPr>
          <w:rFonts w:ascii="Arial" w:hAnsi="Arial" w:cs="Arial"/>
          <w:sz w:val="22"/>
          <w:szCs w:val="22"/>
        </w:rPr>
        <w:t>neste</w:t>
      </w:r>
      <w:proofErr w:type="spellEnd"/>
      <w:r w:rsidRPr="00085D2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5D27">
        <w:rPr>
          <w:rFonts w:ascii="Arial" w:hAnsi="Arial" w:cs="Arial"/>
          <w:sz w:val="22"/>
          <w:szCs w:val="22"/>
        </w:rPr>
        <w:t>MoP</w:t>
      </w:r>
      <w:proofErr w:type="spellEnd"/>
    </w:p>
    <w:p w14:paraId="668449B2" w14:textId="77777777" w:rsidR="001A522D" w:rsidRDefault="001A522D" w:rsidP="001A522D">
      <w:pPr>
        <w:pStyle w:val="Normativo"/>
      </w:pPr>
    </w:p>
    <w:p w14:paraId="793B87E9" w14:textId="3F6358CD" w:rsidR="00E66C24" w:rsidRDefault="00E66C24" w:rsidP="00E66C24">
      <w:pPr>
        <w:pStyle w:val="Normativo"/>
        <w:jc w:val="center"/>
      </w:pPr>
      <w:bookmarkStart w:id="5" w:name="_1791630844"/>
      <w:bookmarkEnd w:id="5"/>
    </w:p>
    <w:p w14:paraId="7B08889B" w14:textId="77777777" w:rsidR="00BE482D" w:rsidRPr="005B4C9C" w:rsidRDefault="005718A1" w:rsidP="00BE482D">
      <w:pPr>
        <w:pStyle w:val="Ttulo1"/>
        <w:numPr>
          <w:ilvl w:val="0"/>
          <w:numId w:val="5"/>
        </w:numPr>
      </w:pPr>
      <w:r>
        <w:br w:type="page"/>
      </w:r>
      <w:bookmarkStart w:id="6" w:name="_Toc182837463"/>
      <w:r w:rsidR="00BE482D">
        <w:lastRenderedPageBreak/>
        <w:t>Informações Complementares</w:t>
      </w:r>
      <w:bookmarkEnd w:id="6"/>
    </w:p>
    <w:p w14:paraId="116DAB81" w14:textId="77777777" w:rsidR="00BE482D" w:rsidRPr="000F53EF" w:rsidRDefault="00BE482D" w:rsidP="00BE482D">
      <w:pPr>
        <w:rPr>
          <w:rFonts w:ascii="Arial" w:hAnsi="Arial" w:cs="Arial"/>
          <w:sz w:val="22"/>
          <w:szCs w:val="22"/>
        </w:rPr>
      </w:pPr>
      <w:r w:rsidRPr="000F53EF">
        <w:rPr>
          <w:rFonts w:ascii="Arial" w:hAnsi="Arial" w:cs="Arial"/>
          <w:sz w:val="22"/>
          <w:szCs w:val="22"/>
        </w:rPr>
        <w:t xml:space="preserve">Caso existam </w:t>
      </w:r>
      <w:r>
        <w:rPr>
          <w:rFonts w:ascii="Arial" w:hAnsi="Arial" w:cs="Arial"/>
          <w:sz w:val="22"/>
          <w:szCs w:val="22"/>
        </w:rPr>
        <w:t xml:space="preserve">informações </w:t>
      </w:r>
      <w:r w:rsidRPr="000F53EF">
        <w:rPr>
          <w:rFonts w:ascii="Arial" w:hAnsi="Arial" w:cs="Arial"/>
          <w:sz w:val="22"/>
          <w:szCs w:val="22"/>
        </w:rPr>
        <w:t xml:space="preserve">complementares (tabela, topologia, imagem etc.), </w:t>
      </w:r>
      <w:r>
        <w:rPr>
          <w:rFonts w:ascii="Arial" w:hAnsi="Arial" w:cs="Arial"/>
          <w:sz w:val="22"/>
          <w:szCs w:val="22"/>
        </w:rPr>
        <w:t>inserir</w:t>
      </w:r>
      <w:r w:rsidRPr="000F53EF">
        <w:rPr>
          <w:rFonts w:ascii="Arial" w:hAnsi="Arial" w:cs="Arial"/>
          <w:sz w:val="22"/>
          <w:szCs w:val="22"/>
        </w:rPr>
        <w:t xml:space="preserve"> abaixo.</w:t>
      </w:r>
    </w:p>
    <w:p w14:paraId="653F6438" w14:textId="34B00B26" w:rsidR="00786C3A" w:rsidRPr="00786C3A" w:rsidRDefault="00786C3A" w:rsidP="00BE482D"/>
    <w:sectPr w:rsidR="00786C3A" w:rsidRPr="00786C3A" w:rsidSect="008B0BB7">
      <w:headerReference w:type="first" r:id="rId32"/>
      <w:footnotePr>
        <w:numRestart w:val="eachPage"/>
      </w:footnotePr>
      <w:pgSz w:w="16840" w:h="11907" w:orient="landscape" w:code="9"/>
      <w:pgMar w:top="2835" w:right="709" w:bottom="851" w:left="709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09340" w14:textId="77777777" w:rsidR="00F458C6" w:rsidRDefault="00F458C6">
      <w:r>
        <w:separator/>
      </w:r>
    </w:p>
  </w:endnote>
  <w:endnote w:type="continuationSeparator" w:id="0">
    <w:p w14:paraId="57C143D8" w14:textId="77777777" w:rsidR="00F458C6" w:rsidRDefault="00F458C6">
      <w:r>
        <w:continuationSeparator/>
      </w:r>
    </w:p>
  </w:endnote>
  <w:endnote w:type="continuationNotice" w:id="1">
    <w:p w14:paraId="427801F8" w14:textId="77777777" w:rsidR="00F458C6" w:rsidRDefault="00F458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5409261"/>
      <w:docPartObj>
        <w:docPartGallery w:val="Page Numbers (Bottom of Page)"/>
        <w:docPartUnique/>
      </w:docPartObj>
    </w:sdtPr>
    <w:sdtEndPr/>
    <w:sdtContent>
      <w:p w14:paraId="4915B6ED" w14:textId="360143A5" w:rsidR="00E157B0" w:rsidRDefault="00E157B0" w:rsidP="00E157B0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de </w:t>
        </w:r>
        <w:r w:rsidR="00E66C24">
          <w:t>6</w:t>
        </w:r>
      </w:p>
    </w:sdtContent>
  </w:sdt>
  <w:p w14:paraId="7819742D" w14:textId="77777777" w:rsidR="00682FC7" w:rsidRPr="00EC7898" w:rsidRDefault="00682FC7">
    <w:pPr>
      <w:pStyle w:val="Rodap"/>
      <w:jc w:val="center"/>
      <w:rPr>
        <w:rFonts w:asciiTheme="minorHAnsi" w:hAnsiTheme="minorHAnsi" w:cstheme="minorHAnsi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B4ACD" w14:textId="648AD1FC" w:rsidR="004D5B5A" w:rsidRDefault="00FA3254" w:rsidP="00E66C24">
    <w:pPr>
      <w:pStyle w:val="Rodap"/>
      <w:tabs>
        <w:tab w:val="center" w:pos="7711"/>
        <w:tab w:val="left" w:pos="8745"/>
      </w:tabs>
      <w:jc w:val="center"/>
    </w:pPr>
    <w:sdt>
      <w:sdtPr>
        <w:id w:val="1035922329"/>
        <w:docPartObj>
          <w:docPartGallery w:val="Page Numbers (Bottom of Page)"/>
          <w:docPartUnique/>
        </w:docPartObj>
      </w:sdtPr>
      <w:sdtEndPr/>
      <w:sdtContent>
        <w:r w:rsidR="004D5B5A">
          <w:fldChar w:fldCharType="begin"/>
        </w:r>
        <w:r w:rsidR="004D5B5A">
          <w:instrText>PAGE   \* MERGEFORMAT</w:instrText>
        </w:r>
        <w:r w:rsidR="004D5B5A">
          <w:fldChar w:fldCharType="separate"/>
        </w:r>
        <w:r w:rsidR="0023633E">
          <w:rPr>
            <w:noProof/>
          </w:rPr>
          <w:t>1</w:t>
        </w:r>
        <w:r w:rsidR="004D5B5A">
          <w:fldChar w:fldCharType="end"/>
        </w:r>
        <w:r w:rsidR="004D5B5A">
          <w:t xml:space="preserve"> de </w:t>
        </w:r>
        <w:r w:rsidR="00E66C24">
          <w:t>6</w:t>
        </w:r>
      </w:sdtContent>
    </w:sdt>
  </w:p>
  <w:p w14:paraId="1AD187CC" w14:textId="77777777" w:rsidR="00AA15E4" w:rsidRDefault="00AA15E4" w:rsidP="00B73706">
    <w:pPr>
      <w:pStyle w:val="Rodap"/>
      <w:ind w:left="-85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579C9" w14:textId="77777777" w:rsidR="00F458C6" w:rsidRDefault="00F458C6">
      <w:r>
        <w:separator/>
      </w:r>
    </w:p>
  </w:footnote>
  <w:footnote w:type="continuationSeparator" w:id="0">
    <w:p w14:paraId="473D24FA" w14:textId="77777777" w:rsidR="00F458C6" w:rsidRDefault="00F458C6">
      <w:r>
        <w:continuationSeparator/>
      </w:r>
    </w:p>
  </w:footnote>
  <w:footnote w:type="continuationNotice" w:id="1">
    <w:p w14:paraId="651E7F54" w14:textId="77777777" w:rsidR="00F458C6" w:rsidRDefault="00F458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3968E" w14:textId="7FB2DAE9" w:rsidR="00954889" w:rsidRPr="00E157B0" w:rsidRDefault="00E157B0" w:rsidP="00E157B0">
    <w:pPr>
      <w:ind w:left="426"/>
    </w:pPr>
    <w:r>
      <w:rPr>
        <w:noProof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38511486" wp14:editId="76FD6802">
              <wp:simplePos x="0" y="0"/>
              <wp:positionH relativeFrom="margin">
                <wp:posOffset>-635</wp:posOffset>
              </wp:positionH>
              <wp:positionV relativeFrom="paragraph">
                <wp:posOffset>-316865</wp:posOffset>
              </wp:positionV>
              <wp:extent cx="9458325" cy="645794"/>
              <wp:effectExtent l="0" t="0" r="9525" b="2540"/>
              <wp:wrapNone/>
              <wp:docPr id="1956910919" name="Agrupa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458325" cy="645794"/>
                        <a:chOff x="704849" y="-344614"/>
                        <a:chExt cx="13827805" cy="725029"/>
                      </a:xfrm>
                    </wpg:grpSpPr>
                    <wps:wsp>
                      <wps:cNvPr id="21258693" name="Rectangle 48"/>
                      <wps:cNvSpPr>
                        <a:spLocks noChangeArrowheads="1"/>
                      </wps:cNvSpPr>
                      <wps:spPr bwMode="auto">
                        <a:xfrm>
                          <a:off x="838198" y="-213617"/>
                          <a:ext cx="8058150" cy="40247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1DE8F" w14:textId="77777777" w:rsidR="00E157B0" w:rsidRPr="00272AD3" w:rsidRDefault="00E157B0" w:rsidP="00C63099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6666"/>
                                <w:sz w:val="28"/>
                                <w:szCs w:val="30"/>
                              </w:rPr>
                            </w:pPr>
                            <w:r w:rsidRPr="00272AD3">
                              <w:rPr>
                                <w:rFonts w:ascii="Arial" w:eastAsia="MS PGothic" w:hAnsi="Arial" w:cs="Arial"/>
                                <w:b/>
                                <w:bCs/>
                                <w:color w:val="006666"/>
                                <w:kern w:val="24"/>
                                <w:sz w:val="28"/>
                                <w:szCs w:val="30"/>
                              </w:rPr>
                              <w:t>MOP (</w:t>
                            </w:r>
                            <w:proofErr w:type="spellStart"/>
                            <w:r w:rsidRPr="00272AD3">
                              <w:rPr>
                                <w:rFonts w:ascii="Arial" w:eastAsia="MS PGothic" w:hAnsi="Arial" w:cs="Arial"/>
                                <w:b/>
                                <w:bCs/>
                                <w:color w:val="006666"/>
                                <w:kern w:val="24"/>
                                <w:sz w:val="28"/>
                                <w:szCs w:val="30"/>
                              </w:rPr>
                              <w:t>Method</w:t>
                            </w:r>
                            <w:proofErr w:type="spellEnd"/>
                            <w:r w:rsidRPr="00272AD3">
                              <w:rPr>
                                <w:rFonts w:ascii="Arial" w:eastAsia="MS PGothic" w:hAnsi="Arial" w:cs="Arial"/>
                                <w:b/>
                                <w:bCs/>
                                <w:color w:val="006666"/>
                                <w:kern w:val="24"/>
                                <w:sz w:val="28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272AD3">
                              <w:rPr>
                                <w:rFonts w:ascii="Arial" w:eastAsia="MS PGothic" w:hAnsi="Arial" w:cs="Arial"/>
                                <w:b/>
                                <w:bCs/>
                                <w:color w:val="006666"/>
                                <w:kern w:val="24"/>
                                <w:sz w:val="28"/>
                                <w:szCs w:val="30"/>
                              </w:rPr>
                              <w:t>of</w:t>
                            </w:r>
                            <w:proofErr w:type="spellEnd"/>
                            <w:r w:rsidRPr="00272AD3">
                              <w:rPr>
                                <w:rFonts w:ascii="Arial" w:eastAsia="MS PGothic" w:hAnsi="Arial" w:cs="Arial"/>
                                <w:b/>
                                <w:bCs/>
                                <w:color w:val="006666"/>
                                <w:kern w:val="24"/>
                                <w:sz w:val="28"/>
                                <w:szCs w:val="30"/>
                              </w:rPr>
                              <w:t xml:space="preserve"> Procedure) para Mudanças de Te</w:t>
                            </w:r>
                            <w:r>
                              <w:rPr>
                                <w:rFonts w:ascii="Arial" w:eastAsia="MS PGothic" w:hAnsi="Arial" w:cs="Arial"/>
                                <w:b/>
                                <w:bCs/>
                                <w:color w:val="006666"/>
                                <w:kern w:val="24"/>
                                <w:sz w:val="28"/>
                                <w:szCs w:val="30"/>
                              </w:rPr>
                              <w:t>cnologia</w:t>
                            </w:r>
                          </w:p>
                        </w:txbxContent>
                      </wps:txbx>
                      <wps:bodyPr wrap="square" lIns="0" anchor="ctr" anchorCtr="0">
                        <a:noAutofit/>
                      </wps:bodyPr>
                    </wps:wsp>
                    <wpg:grpSp>
                      <wpg:cNvPr id="766758133" name="Grupo 40"/>
                      <wpg:cNvGrpSpPr/>
                      <wpg:grpSpPr>
                        <a:xfrm>
                          <a:off x="704849" y="-344614"/>
                          <a:ext cx="13827805" cy="725029"/>
                          <a:chOff x="704849" y="-344614"/>
                          <a:chExt cx="13827805" cy="725029"/>
                        </a:xfrm>
                      </wpg:grpSpPr>
                      <pic:pic xmlns:pic="http://schemas.openxmlformats.org/drawingml/2006/picture">
                        <pic:nvPicPr>
                          <pic:cNvPr id="1988806676" name="Imagem 42" descr="Descrição: vale_c_sm"/>
                          <pic:cNvPicPr>
                            <a:picLocks noChangeAspect="1"/>
                          </pic:cNvPicPr>
                        </pic:nvPicPr>
                        <pic:blipFill>
                          <a:blip r:embed="rId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20754" y="-344614"/>
                            <a:ext cx="1556199" cy="6118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16988449" name="Rectangle 14"/>
                        <wps:cNvSpPr>
                          <a:spLocks noChangeArrowheads="1"/>
                        </wps:cNvSpPr>
                        <wps:spPr bwMode="auto">
                          <a:xfrm flipV="1">
                            <a:off x="704849" y="329087"/>
                            <a:ext cx="13827805" cy="51328"/>
                          </a:xfrm>
                          <a:prstGeom prst="rect">
                            <a:avLst/>
                          </a:prstGeom>
                          <a:solidFill>
                            <a:srgbClr val="006666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8511486" id="Agrupar 6" o:spid="_x0000_s1027" style="position:absolute;left:0;text-align:left;margin-left:-.05pt;margin-top:-24.95pt;width:744.75pt;height:50.85pt;z-index:251658244;mso-position-horizontal-relative:margin;mso-width-relative:margin;mso-height-relative:margin" coordorigin="7048,-3446" coordsize="138278,72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">
              <v:rect id="Rectangle 48" o:spid="_x0000_s1028" style="position:absolute;left:8381;top:-2136;width:80582;height:4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" filled="f" stroked="f">
                <v:textbox inset="0">
                  <w:txbxContent>
                    <w:p w14:paraId="2751DE8F" w14:textId="77777777" w:rsidR="00E157B0" w:rsidRPr="00272AD3" w:rsidRDefault="00E157B0" w:rsidP="00C63099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Arial" w:hAnsi="Arial" w:cs="Arial"/>
                          <w:color w:val="006666"/>
                          <w:sz w:val="28"/>
                          <w:szCs w:val="30"/>
                        </w:rPr>
                      </w:pPr>
                      <w:r w:rsidRPr="00272AD3">
                        <w:rPr>
                          <w:rFonts w:ascii="Arial" w:eastAsia="MS PGothic" w:hAnsi="Arial" w:cs="Arial"/>
                          <w:b/>
                          <w:bCs/>
                          <w:color w:val="006666"/>
                          <w:kern w:val="24"/>
                          <w:sz w:val="28"/>
                          <w:szCs w:val="30"/>
                        </w:rPr>
                        <w:t>MOP (</w:t>
                      </w:r>
                      <w:proofErr w:type="spellStart"/>
                      <w:r w:rsidRPr="00272AD3">
                        <w:rPr>
                          <w:rFonts w:ascii="Arial" w:eastAsia="MS PGothic" w:hAnsi="Arial" w:cs="Arial"/>
                          <w:b/>
                          <w:bCs/>
                          <w:color w:val="006666"/>
                          <w:kern w:val="24"/>
                          <w:sz w:val="28"/>
                          <w:szCs w:val="30"/>
                        </w:rPr>
                        <w:t>Method</w:t>
                      </w:r>
                      <w:proofErr w:type="spellEnd"/>
                      <w:r w:rsidRPr="00272AD3">
                        <w:rPr>
                          <w:rFonts w:ascii="Arial" w:eastAsia="MS PGothic" w:hAnsi="Arial" w:cs="Arial"/>
                          <w:b/>
                          <w:bCs/>
                          <w:color w:val="006666"/>
                          <w:kern w:val="24"/>
                          <w:sz w:val="28"/>
                          <w:szCs w:val="30"/>
                        </w:rPr>
                        <w:t xml:space="preserve"> </w:t>
                      </w:r>
                      <w:proofErr w:type="spellStart"/>
                      <w:r w:rsidRPr="00272AD3">
                        <w:rPr>
                          <w:rFonts w:ascii="Arial" w:eastAsia="MS PGothic" w:hAnsi="Arial" w:cs="Arial"/>
                          <w:b/>
                          <w:bCs/>
                          <w:color w:val="006666"/>
                          <w:kern w:val="24"/>
                          <w:sz w:val="28"/>
                          <w:szCs w:val="30"/>
                        </w:rPr>
                        <w:t>of</w:t>
                      </w:r>
                      <w:proofErr w:type="spellEnd"/>
                      <w:r w:rsidRPr="00272AD3">
                        <w:rPr>
                          <w:rFonts w:ascii="Arial" w:eastAsia="MS PGothic" w:hAnsi="Arial" w:cs="Arial"/>
                          <w:b/>
                          <w:bCs/>
                          <w:color w:val="006666"/>
                          <w:kern w:val="24"/>
                          <w:sz w:val="28"/>
                          <w:szCs w:val="30"/>
                        </w:rPr>
                        <w:t xml:space="preserve"> Procedure) para Mudanças de Te</w:t>
                      </w:r>
                      <w:r>
                        <w:rPr>
                          <w:rFonts w:ascii="Arial" w:eastAsia="MS PGothic" w:hAnsi="Arial" w:cs="Arial"/>
                          <w:b/>
                          <w:bCs/>
                          <w:color w:val="006666"/>
                          <w:kern w:val="24"/>
                          <w:sz w:val="28"/>
                          <w:szCs w:val="30"/>
                        </w:rPr>
                        <w:t>cnologia</w:t>
                      </w:r>
                    </w:p>
                  </w:txbxContent>
                </v:textbox>
              </v:rect>
              <v:group id="Grupo 40" o:spid="_x0000_s1029" style="position:absolute;left:7048;top:-3446;width:138278;height:7250" coordorigin="7048,-3446" coordsize="138278,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2" o:spid="_x0000_s1030" type="#_x0000_t75" alt="Descrição: vale_c_sm" style="position:absolute;left:129207;top:-3446;width:15562;height:6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">
                  <v:imagedata r:id="rId2" o:title=" vale_c_sm"/>
                </v:shape>
                <v:rect id="Rectangle 14" o:spid="_x0000_s1031" style="position:absolute;left:7048;top:3290;width:138278;height:514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" fillcolor="#066" stroked="f"/>
              </v:group>
              <w10:wrap anchorx="margin"/>
            </v:group>
          </w:pict>
        </mc:Fallback>
      </mc:AlternateContent>
    </w:r>
  </w:p>
  <w:p w14:paraId="66438A98" w14:textId="2F656ADE" w:rsidR="00954889" w:rsidRDefault="00E94712" w:rsidP="00954889">
    <w:pPr>
      <w:tabs>
        <w:tab w:val="left" w:pos="30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6F6E379" wp14:editId="6F5322CF">
              <wp:simplePos x="0" y="0"/>
              <wp:positionH relativeFrom="margin">
                <wp:posOffset>-114935</wp:posOffset>
              </wp:positionH>
              <wp:positionV relativeFrom="paragraph">
                <wp:posOffset>170815</wp:posOffset>
              </wp:positionV>
              <wp:extent cx="9296400" cy="971550"/>
              <wp:effectExtent l="0" t="0" r="0" b="0"/>
              <wp:wrapNone/>
              <wp:docPr id="1607094067" name="Retângul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296400" cy="971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0EDA0A" w14:textId="489A1BD8" w:rsidR="00E157B0" w:rsidRDefault="00954889" w:rsidP="00E94712">
                          <w:pPr>
                            <w:pStyle w:val="NormalWeb"/>
                            <w:spacing w:before="0" w:beforeAutospacing="0" w:after="0" w:afterAutospacing="0"/>
                            <w:ind w:left="709" w:hanging="283"/>
                            <w:textAlignment w:val="baseline"/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</w:pPr>
                          <w:r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P</w:t>
                          </w:r>
                          <w:r w:rsidR="005A4556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GS</w:t>
                          </w:r>
                          <w:r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-00</w:t>
                          </w:r>
                          <w:r w:rsidR="005A4556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4706</w:t>
                          </w:r>
                          <w:r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="00E157B0"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Rev.: </w:t>
                          </w:r>
                          <w:r w:rsidR="00E157B0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1.</w:t>
                          </w:r>
                          <w:r w:rsidR="00D907F0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1</w:t>
                          </w:r>
                          <w:r w:rsidR="004F7D72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="00D907F0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–</w:t>
                          </w:r>
                          <w:r w:rsidR="004F7D72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="00E157B0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1</w:t>
                          </w:r>
                          <w:r w:rsidR="00D907F0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6/10</w:t>
                          </w:r>
                          <w:r w:rsidR="00E157B0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/2024</w:t>
                          </w:r>
                          <w:r w:rsidR="00E157B0"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  </w:t>
                          </w:r>
                        </w:p>
                        <w:tbl>
                          <w:tblPr>
                            <w:tblStyle w:val="Tabelacomgrade"/>
                            <w:tblW w:w="14918" w:type="dxa"/>
                            <w:tblInd w:w="-176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4918"/>
                          </w:tblGrid>
                          <w:tr w:rsidR="00E157B0" w:rsidRPr="0057757D" w14:paraId="451B1EA8" w14:textId="77777777" w:rsidTr="009D1EF7">
                            <w:tc>
                              <w:tcPr>
                                <w:tcW w:w="14918" w:type="dxa"/>
                              </w:tcPr>
                              <w:p w14:paraId="45CF8481" w14:textId="77777777" w:rsidR="00E157B0" w:rsidRPr="0057757D" w:rsidRDefault="00E157B0" w:rsidP="00E94712">
                                <w:pPr>
                                  <w:tabs>
                                    <w:tab w:val="left" w:pos="3060"/>
                                  </w:tabs>
                                  <w:ind w:left="709" w:hanging="142"/>
                                  <w:rPr>
                                    <w:rFonts w:ascii="Arial" w:hAnsi="Arial" w:cs="Arial"/>
                                    <w:b/>
                                    <w:color w:val="747678"/>
                                    <w:sz w:val="20"/>
                                    <w:szCs w:val="20"/>
                                  </w:rPr>
                                </w:pPr>
                                <w:r w:rsidRPr="00207FFE">
                                  <w:rPr>
                                    <w:rFonts w:ascii="Arial" w:hAnsi="Arial" w:cs="Arial"/>
                                    <w:b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Diretoria Emitente: </w:t>
                                </w:r>
                                <w:r>
                                  <w:rPr>
                                    <w:rFonts w:ascii="Arial" w:hAnsi="Arial" w:cs="Arial"/>
                                    <w:bCs/>
                                    <w:color w:val="747678"/>
                                    <w:sz w:val="20"/>
                                    <w:szCs w:val="20"/>
                                  </w:rPr>
                                  <w:t>Diretoria de Infraestrutura de Tecnologia</w:t>
                                </w:r>
                              </w:p>
                            </w:tc>
                          </w:tr>
                          <w:tr w:rsidR="00E157B0" w:rsidRPr="0057757D" w14:paraId="46335A1B" w14:textId="77777777" w:rsidTr="009D1EF7">
                            <w:tc>
                              <w:tcPr>
                                <w:tcW w:w="14918" w:type="dxa"/>
                              </w:tcPr>
                              <w:p w14:paraId="3C73EC0C" w14:textId="3C7CCEAB" w:rsidR="0051409B" w:rsidRPr="006329AE" w:rsidRDefault="00E157B0" w:rsidP="009D1EF7">
                                <w:pPr>
                                  <w:tabs>
                                    <w:tab w:val="left" w:pos="3060"/>
                                  </w:tabs>
                                  <w:ind w:left="709" w:hanging="142"/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</w:pPr>
                                <w:r w:rsidRPr="0057757D">
                                  <w:rPr>
                                    <w:rFonts w:ascii="Arial" w:hAnsi="Arial" w:cs="Arial"/>
                                    <w:b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Responsável Técnico: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Jocimar Batista </w:t>
                                </w:r>
                                <w:r w:rsidRPr="00207FFE"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| </w:t>
                                </w:r>
                                <w:r w:rsidRPr="00207FFE">
                                  <w:rPr>
                                    <w:rFonts w:ascii="Arial" w:hAnsi="Arial" w:cs="Arial"/>
                                    <w:b/>
                                    <w:bCs/>
                                    <w:color w:val="747678"/>
                                    <w:sz w:val="20"/>
                                    <w:szCs w:val="20"/>
                                  </w:rPr>
                                  <w:t>Matrícula:</w:t>
                                </w:r>
                                <w:r w:rsidRPr="00207FFE"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  <w:t>81001700</w:t>
                                </w:r>
                                <w:r w:rsidRPr="00207FFE"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 | </w:t>
                                </w:r>
                                <w:r w:rsidRPr="00207FFE">
                                  <w:rPr>
                                    <w:rFonts w:ascii="Arial" w:hAnsi="Arial" w:cs="Arial"/>
                                    <w:b/>
                                    <w:bCs/>
                                    <w:color w:val="747678"/>
                                    <w:sz w:val="20"/>
                                    <w:szCs w:val="20"/>
                                  </w:rPr>
                                  <w:t>Área:</w:t>
                                </w:r>
                                <w:r w:rsidRPr="00207FFE"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  <w:t>Engenharia de Manutenção</w:t>
                                </w:r>
                                <w:r w:rsidR="0051409B"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 e</w:t>
                                </w:r>
                                <w:r w:rsidR="009D1EF7"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51409B"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  <w:t>Fundação Tecnológica</w:t>
                                </w:r>
                              </w:p>
                            </w:tc>
                          </w:tr>
                          <w:tr w:rsidR="00E157B0" w:rsidRPr="00665BAB" w14:paraId="2104A1BA" w14:textId="77777777" w:rsidTr="009D1EF7">
                            <w:tc>
                              <w:tcPr>
                                <w:tcW w:w="14918" w:type="dxa"/>
                              </w:tcPr>
                              <w:p w14:paraId="3B149E2B" w14:textId="27E87033" w:rsidR="00E157B0" w:rsidRPr="00665BAB" w:rsidRDefault="00E157B0" w:rsidP="00E94712">
                                <w:pPr>
                                  <w:tabs>
                                    <w:tab w:val="left" w:pos="3060"/>
                                  </w:tabs>
                                  <w:ind w:left="709" w:hanging="142"/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</w:pPr>
                                <w:r w:rsidRPr="0057757D">
                                  <w:rPr>
                                    <w:rFonts w:ascii="Arial" w:hAnsi="Arial" w:cs="Arial"/>
                                    <w:b/>
                                    <w:color w:val="747678"/>
                                    <w:sz w:val="20"/>
                                    <w:szCs w:val="20"/>
                                  </w:rPr>
                                  <w:t>Público</w:t>
                                </w:r>
                                <w:r w:rsidR="001136D5">
                                  <w:rPr>
                                    <w:rFonts w:ascii="Arial" w:hAnsi="Arial" w:cs="Arial"/>
                                    <w:b/>
                                    <w:color w:val="747678"/>
                                    <w:sz w:val="20"/>
                                    <w:szCs w:val="20"/>
                                  </w:rPr>
                                  <w:t>-</w:t>
                                </w:r>
                                <w:r w:rsidR="005F14E5">
                                  <w:rPr>
                                    <w:rFonts w:ascii="Arial" w:hAnsi="Arial" w:cs="Arial"/>
                                    <w:b/>
                                    <w:color w:val="747678"/>
                                    <w:sz w:val="20"/>
                                    <w:szCs w:val="20"/>
                                  </w:rPr>
                                  <w:t>a</w:t>
                                </w:r>
                                <w:r w:rsidRPr="0057757D">
                                  <w:rPr>
                                    <w:rFonts w:ascii="Arial" w:hAnsi="Arial" w:cs="Arial"/>
                                    <w:b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lvo: </w:t>
                                </w:r>
                                <w:r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  <w:t>Equipes de Tecnologia</w:t>
                                </w:r>
                              </w:p>
                            </w:tc>
                          </w:tr>
                          <w:tr w:rsidR="00E157B0" w:rsidRPr="0057757D" w14:paraId="78CF237B" w14:textId="77777777" w:rsidTr="009D1EF7">
                            <w:tc>
                              <w:tcPr>
                                <w:tcW w:w="14918" w:type="dxa"/>
                              </w:tcPr>
                              <w:p w14:paraId="565889A9" w14:textId="3B6B9272" w:rsidR="00CD2B38" w:rsidRDefault="00E157B0" w:rsidP="009D1EF7">
                                <w:pPr>
                                  <w:tabs>
                                    <w:tab w:val="left" w:pos="3060"/>
                                  </w:tabs>
                                  <w:ind w:left="709" w:hanging="142"/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</w:pPr>
                                <w:r w:rsidRPr="0057757D">
                                  <w:rPr>
                                    <w:rFonts w:ascii="Arial" w:hAnsi="Arial" w:cs="Arial"/>
                                    <w:b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Necessidade de Treinamento: </w:t>
                                </w:r>
                                <w:r w:rsidRPr="0057757D"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(X)SIM </w:t>
                                </w:r>
                                <w:proofErr w:type="gramStart"/>
                                <w:r w:rsidRPr="0057757D"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   (</w:t>
                                </w:r>
                                <w:proofErr w:type="gramEnd"/>
                                <w:r w:rsidRPr="0057757D"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proofErr w:type="gramStart"/>
                                <w:r w:rsidRPr="0057757D"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  )NÃO</w:t>
                                </w:r>
                                <w:proofErr w:type="gramEnd"/>
                                <w:r w:rsidRPr="0057757D"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                             </w:t>
                                </w:r>
                                <w:r w:rsidRPr="00207FFE">
                                  <w:rPr>
                                    <w:rFonts w:ascii="Arial" w:hAnsi="Arial" w:cs="Arial"/>
                                    <w:b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Tarefa prioritária: </w:t>
                                </w:r>
                                <w:proofErr w:type="gramStart"/>
                                <w:r w:rsidRPr="00207FFE">
                                  <w:rPr>
                                    <w:rFonts w:ascii="Arial" w:hAnsi="Arial" w:cs="Arial"/>
                                    <w:bCs/>
                                    <w:color w:val="747678"/>
                                    <w:sz w:val="20"/>
                                    <w:szCs w:val="20"/>
                                  </w:rPr>
                                  <w:t>(   )SIM</w:t>
                                </w:r>
                                <w:proofErr w:type="gramEnd"/>
                                <w:r w:rsidRPr="00207FFE">
                                  <w:rPr>
                                    <w:rFonts w:ascii="Arial" w:hAnsi="Arial" w:cs="Arial"/>
                                    <w:bCs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  </w:t>
                                </w:r>
                                <w:proofErr w:type="gramStart"/>
                                <w:r w:rsidRPr="00207FFE">
                                  <w:rPr>
                                    <w:rFonts w:ascii="Arial" w:hAnsi="Arial" w:cs="Arial"/>
                                    <w:bCs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   (</w:t>
                                </w:r>
                                <w:proofErr w:type="gramEnd"/>
                                <w:r w:rsidRPr="00207FFE">
                                  <w:rPr>
                                    <w:rFonts w:ascii="Arial" w:hAnsi="Arial" w:cs="Arial"/>
                                    <w:bCs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proofErr w:type="gramStart"/>
                                <w:r w:rsidRPr="00207FFE">
                                  <w:rPr>
                                    <w:rFonts w:ascii="Arial" w:hAnsi="Arial" w:cs="Arial"/>
                                    <w:bCs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  )NÃO</w:t>
                                </w:r>
                                <w:proofErr w:type="gramEnd"/>
                                <w:r w:rsidRPr="0057757D"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  <w:p w14:paraId="49BD28B2" w14:textId="1CD29987" w:rsidR="00E157B0" w:rsidRPr="0057757D" w:rsidRDefault="00E157B0" w:rsidP="00E94712">
                                <w:pPr>
                                  <w:tabs>
                                    <w:tab w:val="left" w:pos="3060"/>
                                  </w:tabs>
                                  <w:ind w:left="709" w:hanging="142"/>
                                  <w:rPr>
                                    <w:rFonts w:ascii="Arial" w:hAnsi="Arial" w:cs="Arial"/>
                                    <w:b/>
                                    <w:color w:val="747678"/>
                                    <w:sz w:val="20"/>
                                    <w:szCs w:val="20"/>
                                  </w:rPr>
                                </w:pPr>
                                <w:r w:rsidRPr="0057757D"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color w:val="747678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</w:tbl>
                        <w:p w14:paraId="2DB5E6F9" w14:textId="77777777" w:rsidR="00E157B0" w:rsidRPr="00E157B0" w:rsidRDefault="00E157B0" w:rsidP="00954889">
                          <w:pPr>
                            <w:pStyle w:val="NormalWeb"/>
                            <w:spacing w:before="0" w:beforeAutospacing="0" w:after="0" w:afterAutospacing="0"/>
                            <w:textAlignment w:val="baseline"/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wrap="square" lIns="0" rIns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F6E379" id="Retângulo 7" o:spid="_x0000_s1032" style="position:absolute;margin-left:-9.05pt;margin-top:13.45pt;width:732pt;height:76.5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" filled="f" stroked="f">
              <v:textbox inset="0,,0">
                <w:txbxContent>
                  <w:p w14:paraId="250EDA0A" w14:textId="489A1BD8" w:rsidR="00E157B0" w:rsidRDefault="00954889" w:rsidP="00E94712">
                    <w:pPr>
                      <w:pStyle w:val="NormalWeb"/>
                      <w:spacing w:before="0" w:beforeAutospacing="0" w:after="0" w:afterAutospacing="0"/>
                      <w:ind w:left="709" w:hanging="283"/>
                      <w:textAlignment w:val="baseline"/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</w:pPr>
                    <w:r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P</w:t>
                    </w:r>
                    <w:r w:rsidR="005A4556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GS</w:t>
                    </w:r>
                    <w:r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-00</w:t>
                    </w:r>
                    <w:r w:rsidR="005A4556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4706</w:t>
                    </w:r>
                    <w:r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="00E157B0"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 xml:space="preserve">Rev.: </w:t>
                    </w:r>
                    <w:r w:rsidR="00E157B0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1.</w:t>
                    </w:r>
                    <w:r w:rsidR="00D907F0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1</w:t>
                    </w:r>
                    <w:r w:rsidR="004F7D72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="00D907F0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–</w:t>
                    </w:r>
                    <w:r w:rsidR="004F7D72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="00E157B0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1</w:t>
                    </w:r>
                    <w:r w:rsidR="00D907F0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6/10</w:t>
                    </w:r>
                    <w:r w:rsidR="00E157B0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/2024</w:t>
                    </w:r>
                    <w:r w:rsidR="00E157B0"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 xml:space="preserve">  </w:t>
                    </w:r>
                  </w:p>
                  <w:tbl>
                    <w:tblPr>
                      <w:tblStyle w:val="Tabelacomgrade"/>
                      <w:tblW w:w="14918" w:type="dxa"/>
                      <w:tblInd w:w="-176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14918"/>
                    </w:tblGrid>
                    <w:tr w:rsidR="00E157B0" w:rsidRPr="0057757D" w14:paraId="451B1EA8" w14:textId="77777777" w:rsidTr="009D1EF7">
                      <w:tc>
                        <w:tcPr>
                          <w:tcW w:w="14918" w:type="dxa"/>
                        </w:tcPr>
                        <w:p w14:paraId="45CF8481" w14:textId="77777777" w:rsidR="00E157B0" w:rsidRPr="0057757D" w:rsidRDefault="00E157B0" w:rsidP="00E94712">
                          <w:pPr>
                            <w:tabs>
                              <w:tab w:val="left" w:pos="3060"/>
                            </w:tabs>
                            <w:ind w:left="709" w:hanging="142"/>
                            <w:rPr>
                              <w:rFonts w:ascii="Arial" w:hAnsi="Arial" w:cs="Arial"/>
                              <w:b/>
                              <w:color w:val="747678"/>
                              <w:sz w:val="20"/>
                              <w:szCs w:val="20"/>
                            </w:rPr>
                          </w:pPr>
                          <w:r w:rsidRPr="00207FFE">
                            <w:rPr>
                              <w:rFonts w:ascii="Arial" w:hAnsi="Arial" w:cs="Arial"/>
                              <w:b/>
                              <w:color w:val="747678"/>
                              <w:sz w:val="20"/>
                              <w:szCs w:val="20"/>
                            </w:rPr>
                            <w:t xml:space="preserve">Diretoria Emitente: </w:t>
                          </w:r>
                          <w:r>
                            <w:rPr>
                              <w:rFonts w:ascii="Arial" w:hAnsi="Arial" w:cs="Arial"/>
                              <w:bCs/>
                              <w:color w:val="747678"/>
                              <w:sz w:val="20"/>
                              <w:szCs w:val="20"/>
                            </w:rPr>
                            <w:t>Diretoria de Infraestrutura de Tecnologia</w:t>
                          </w:r>
                        </w:p>
                      </w:tc>
                    </w:tr>
                    <w:tr w:rsidR="00E157B0" w:rsidRPr="0057757D" w14:paraId="46335A1B" w14:textId="77777777" w:rsidTr="009D1EF7">
                      <w:tc>
                        <w:tcPr>
                          <w:tcW w:w="14918" w:type="dxa"/>
                        </w:tcPr>
                        <w:p w14:paraId="3C73EC0C" w14:textId="3C7CCEAB" w:rsidR="0051409B" w:rsidRPr="006329AE" w:rsidRDefault="00E157B0" w:rsidP="009D1EF7">
                          <w:pPr>
                            <w:tabs>
                              <w:tab w:val="left" w:pos="3060"/>
                            </w:tabs>
                            <w:ind w:left="709" w:hanging="142"/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</w:pPr>
                          <w:r w:rsidRPr="0057757D">
                            <w:rPr>
                              <w:rFonts w:ascii="Arial" w:hAnsi="Arial" w:cs="Arial"/>
                              <w:b/>
                              <w:color w:val="747678"/>
                              <w:sz w:val="20"/>
                              <w:szCs w:val="20"/>
                            </w:rPr>
                            <w:t xml:space="preserve">Responsável Técnico: </w:t>
                          </w:r>
                          <w:r>
                            <w:rPr>
                              <w:rFonts w:ascii="Arial" w:hAnsi="Arial" w:cs="Arial"/>
                              <w:b/>
                              <w:color w:val="747678"/>
                              <w:sz w:val="20"/>
                              <w:szCs w:val="20"/>
                            </w:rPr>
                            <w:t xml:space="preserve">Jocimar Batista </w:t>
                          </w:r>
                          <w:r w:rsidRPr="00207FFE"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207FFE">
                            <w:rPr>
                              <w:rFonts w:ascii="Arial" w:hAnsi="Arial" w:cs="Arial"/>
                              <w:b/>
                              <w:bCs/>
                              <w:color w:val="747678"/>
                              <w:sz w:val="20"/>
                              <w:szCs w:val="20"/>
                            </w:rPr>
                            <w:t>Matrícula:</w:t>
                          </w:r>
                          <w:r w:rsidRPr="00207FFE"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  <w:t>81001700</w:t>
                          </w:r>
                          <w:r w:rsidRPr="00207FFE"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  <w:t xml:space="preserve"> | </w:t>
                          </w:r>
                          <w:r w:rsidRPr="00207FFE">
                            <w:rPr>
                              <w:rFonts w:ascii="Arial" w:hAnsi="Arial" w:cs="Arial"/>
                              <w:b/>
                              <w:bCs/>
                              <w:color w:val="747678"/>
                              <w:sz w:val="20"/>
                              <w:szCs w:val="20"/>
                            </w:rPr>
                            <w:t>Área:</w:t>
                          </w:r>
                          <w:r w:rsidRPr="00207FFE"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  <w:t>Engenharia de Manutenção</w:t>
                          </w:r>
                          <w:r w:rsidR="0051409B"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  <w:t xml:space="preserve"> e</w:t>
                          </w:r>
                          <w:r w:rsidR="009D1EF7"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  <w:t xml:space="preserve"> </w:t>
                          </w:r>
                          <w:r w:rsidR="0051409B"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  <w:t>Fundação Tecnológica</w:t>
                          </w:r>
                        </w:p>
                      </w:tc>
                    </w:tr>
                    <w:tr w:rsidR="00E157B0" w:rsidRPr="00665BAB" w14:paraId="2104A1BA" w14:textId="77777777" w:rsidTr="009D1EF7">
                      <w:tc>
                        <w:tcPr>
                          <w:tcW w:w="14918" w:type="dxa"/>
                        </w:tcPr>
                        <w:p w14:paraId="3B149E2B" w14:textId="27E87033" w:rsidR="00E157B0" w:rsidRPr="00665BAB" w:rsidRDefault="00E157B0" w:rsidP="00E94712">
                          <w:pPr>
                            <w:tabs>
                              <w:tab w:val="left" w:pos="3060"/>
                            </w:tabs>
                            <w:ind w:left="709" w:hanging="142"/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</w:pPr>
                          <w:r w:rsidRPr="0057757D">
                            <w:rPr>
                              <w:rFonts w:ascii="Arial" w:hAnsi="Arial" w:cs="Arial"/>
                              <w:b/>
                              <w:color w:val="747678"/>
                              <w:sz w:val="20"/>
                              <w:szCs w:val="20"/>
                            </w:rPr>
                            <w:t>Público</w:t>
                          </w:r>
                          <w:r w:rsidR="001136D5">
                            <w:rPr>
                              <w:rFonts w:ascii="Arial" w:hAnsi="Arial" w:cs="Arial"/>
                              <w:b/>
                              <w:color w:val="747678"/>
                              <w:sz w:val="20"/>
                              <w:szCs w:val="20"/>
                            </w:rPr>
                            <w:t>-</w:t>
                          </w:r>
                          <w:r w:rsidR="005F14E5">
                            <w:rPr>
                              <w:rFonts w:ascii="Arial" w:hAnsi="Arial" w:cs="Arial"/>
                              <w:b/>
                              <w:color w:val="747678"/>
                              <w:sz w:val="20"/>
                              <w:szCs w:val="20"/>
                            </w:rPr>
                            <w:t>a</w:t>
                          </w:r>
                          <w:r w:rsidRPr="0057757D">
                            <w:rPr>
                              <w:rFonts w:ascii="Arial" w:hAnsi="Arial" w:cs="Arial"/>
                              <w:b/>
                              <w:color w:val="747678"/>
                              <w:sz w:val="20"/>
                              <w:szCs w:val="20"/>
                            </w:rPr>
                            <w:t xml:space="preserve">lvo: </w:t>
                          </w:r>
                          <w:r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  <w:t>Equipes de Tecnologia</w:t>
                          </w:r>
                        </w:p>
                      </w:tc>
                    </w:tr>
                    <w:tr w:rsidR="00E157B0" w:rsidRPr="0057757D" w14:paraId="78CF237B" w14:textId="77777777" w:rsidTr="009D1EF7">
                      <w:tc>
                        <w:tcPr>
                          <w:tcW w:w="14918" w:type="dxa"/>
                        </w:tcPr>
                        <w:p w14:paraId="565889A9" w14:textId="3B6B9272" w:rsidR="00CD2B38" w:rsidRDefault="00E157B0" w:rsidP="009D1EF7">
                          <w:pPr>
                            <w:tabs>
                              <w:tab w:val="left" w:pos="3060"/>
                            </w:tabs>
                            <w:ind w:left="709" w:hanging="142"/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</w:pPr>
                          <w:r w:rsidRPr="0057757D">
                            <w:rPr>
                              <w:rFonts w:ascii="Arial" w:hAnsi="Arial" w:cs="Arial"/>
                              <w:b/>
                              <w:color w:val="747678"/>
                              <w:sz w:val="20"/>
                              <w:szCs w:val="20"/>
                            </w:rPr>
                            <w:t xml:space="preserve">Necessidade de Treinamento: </w:t>
                          </w:r>
                          <w:r w:rsidRPr="0057757D"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  <w:t xml:space="preserve">(X)SIM </w:t>
                          </w:r>
                          <w:proofErr w:type="gramStart"/>
                          <w:r w:rsidRPr="0057757D"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  <w:t xml:space="preserve">   (</w:t>
                          </w:r>
                          <w:proofErr w:type="gramEnd"/>
                          <w:r w:rsidRPr="0057757D"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Pr="0057757D"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  <w:t xml:space="preserve">  )NÃO</w:t>
                          </w:r>
                          <w:proofErr w:type="gramEnd"/>
                          <w:r w:rsidRPr="0057757D"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  <w:t xml:space="preserve">                             </w:t>
                          </w:r>
                          <w:r w:rsidRPr="00207FFE">
                            <w:rPr>
                              <w:rFonts w:ascii="Arial" w:hAnsi="Arial" w:cs="Arial"/>
                              <w:b/>
                              <w:color w:val="747678"/>
                              <w:sz w:val="20"/>
                              <w:szCs w:val="20"/>
                            </w:rPr>
                            <w:t xml:space="preserve">Tarefa prioritária: </w:t>
                          </w:r>
                          <w:proofErr w:type="gramStart"/>
                          <w:r w:rsidRPr="00207FFE">
                            <w:rPr>
                              <w:rFonts w:ascii="Arial" w:hAnsi="Arial" w:cs="Arial"/>
                              <w:bCs/>
                              <w:color w:val="747678"/>
                              <w:sz w:val="20"/>
                              <w:szCs w:val="20"/>
                            </w:rPr>
                            <w:t>(   )SIM</w:t>
                          </w:r>
                          <w:proofErr w:type="gramEnd"/>
                          <w:r w:rsidRPr="00207FFE">
                            <w:rPr>
                              <w:rFonts w:ascii="Arial" w:hAnsi="Arial" w:cs="Arial"/>
                              <w:bCs/>
                              <w:color w:val="747678"/>
                              <w:sz w:val="20"/>
                              <w:szCs w:val="20"/>
                            </w:rPr>
                            <w:t xml:space="preserve">  </w:t>
                          </w:r>
                          <w:proofErr w:type="gramStart"/>
                          <w:r w:rsidRPr="00207FFE">
                            <w:rPr>
                              <w:rFonts w:ascii="Arial" w:hAnsi="Arial" w:cs="Arial"/>
                              <w:bCs/>
                              <w:color w:val="747678"/>
                              <w:sz w:val="20"/>
                              <w:szCs w:val="20"/>
                            </w:rPr>
                            <w:t xml:space="preserve">   (</w:t>
                          </w:r>
                          <w:proofErr w:type="gramEnd"/>
                          <w:r w:rsidRPr="00207FFE">
                            <w:rPr>
                              <w:rFonts w:ascii="Arial" w:hAnsi="Arial" w:cs="Arial"/>
                              <w:bCs/>
                              <w:color w:val="747678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gramStart"/>
                          <w:r w:rsidRPr="00207FFE">
                            <w:rPr>
                              <w:rFonts w:ascii="Arial" w:hAnsi="Arial" w:cs="Arial"/>
                              <w:bCs/>
                              <w:color w:val="747678"/>
                              <w:sz w:val="20"/>
                              <w:szCs w:val="20"/>
                            </w:rPr>
                            <w:t xml:space="preserve">  )NÃO</w:t>
                          </w:r>
                          <w:proofErr w:type="gramEnd"/>
                          <w:r w:rsidRPr="0057757D"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49BD28B2" w14:textId="1CD29987" w:rsidR="00E157B0" w:rsidRPr="0057757D" w:rsidRDefault="00E157B0" w:rsidP="00E94712">
                          <w:pPr>
                            <w:tabs>
                              <w:tab w:val="left" w:pos="3060"/>
                            </w:tabs>
                            <w:ind w:left="709" w:hanging="142"/>
                            <w:rPr>
                              <w:rFonts w:ascii="Arial" w:hAnsi="Arial" w:cs="Arial"/>
                              <w:b/>
                              <w:color w:val="747678"/>
                              <w:sz w:val="20"/>
                              <w:szCs w:val="20"/>
                            </w:rPr>
                          </w:pPr>
                          <w:r w:rsidRPr="0057757D"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747678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c>
                    </w:tr>
                  </w:tbl>
                  <w:p w14:paraId="2DB5E6F9" w14:textId="77777777" w:rsidR="00E157B0" w:rsidRPr="00E157B0" w:rsidRDefault="00E157B0" w:rsidP="00954889">
                    <w:pPr>
                      <w:pStyle w:val="NormalWeb"/>
                      <w:spacing w:before="0" w:beforeAutospacing="0" w:after="0" w:afterAutospacing="0"/>
                      <w:textAlignment w:val="baseline"/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</w:p>
  <w:p w14:paraId="4828CE39" w14:textId="2E453094" w:rsidR="00954889" w:rsidRPr="001D5837" w:rsidRDefault="00954889" w:rsidP="00954889">
    <w:pPr>
      <w:tabs>
        <w:tab w:val="left" w:pos="3060"/>
        <w:tab w:val="left" w:pos="4238"/>
      </w:tabs>
      <w:rPr>
        <w:rFonts w:ascii="Arial" w:hAnsi="Arial" w:cs="Arial"/>
        <w:sz w:val="12"/>
        <w:szCs w:val="12"/>
      </w:rPr>
    </w:pPr>
  </w:p>
  <w:p w14:paraId="607C34DA" w14:textId="0F8B9EF4" w:rsidR="00682FC7" w:rsidRDefault="00682FC7">
    <w:pPr>
      <w:rPr>
        <w:sz w:val="2"/>
      </w:rPr>
    </w:pPr>
  </w:p>
  <w:p w14:paraId="1804685D" w14:textId="39AD37DD" w:rsidR="00682FC7" w:rsidRDefault="00682FC7">
    <w:pPr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7DD7" w14:textId="4BCB2029" w:rsidR="00682FC7" w:rsidRDefault="00CF40F0" w:rsidP="007B62D8">
    <w:pPr>
      <w:ind w:left="-851"/>
    </w:pPr>
    <w:r>
      <w:rPr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7484ECED" wp14:editId="0A24D737">
              <wp:simplePos x="0" y="0"/>
              <wp:positionH relativeFrom="column">
                <wp:posOffset>-102235</wp:posOffset>
              </wp:positionH>
              <wp:positionV relativeFrom="paragraph">
                <wp:posOffset>-278765</wp:posOffset>
              </wp:positionV>
              <wp:extent cx="6886575" cy="674370"/>
              <wp:effectExtent l="0" t="0" r="0" b="0"/>
              <wp:wrapNone/>
              <wp:docPr id="931652197" name="Agrupa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886575" cy="674370"/>
                        <a:chOff x="0" y="0"/>
                        <a:chExt cx="6886575" cy="674175"/>
                      </a:xfrm>
                    </wpg:grpSpPr>
                    <wps:wsp>
                      <wps:cNvPr id="1742398331" name="Rectangle 4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4700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42712" w14:textId="1825D0BF" w:rsidR="00954889" w:rsidRPr="00272AD3" w:rsidRDefault="00272AD3" w:rsidP="00F1130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6666"/>
                                <w:sz w:val="28"/>
                                <w:szCs w:val="30"/>
                              </w:rPr>
                            </w:pPr>
                            <w:r w:rsidRPr="00272AD3">
                              <w:rPr>
                                <w:rFonts w:ascii="Arial" w:eastAsia="MS PGothic" w:hAnsi="Arial" w:cs="Arial"/>
                                <w:b/>
                                <w:bCs/>
                                <w:color w:val="006666"/>
                                <w:kern w:val="24"/>
                                <w:sz w:val="28"/>
                                <w:szCs w:val="30"/>
                              </w:rPr>
                              <w:t>MOP (</w:t>
                            </w:r>
                            <w:proofErr w:type="spellStart"/>
                            <w:r w:rsidRPr="00272AD3">
                              <w:rPr>
                                <w:rFonts w:ascii="Arial" w:eastAsia="MS PGothic" w:hAnsi="Arial" w:cs="Arial"/>
                                <w:b/>
                                <w:bCs/>
                                <w:color w:val="006666"/>
                                <w:kern w:val="24"/>
                                <w:sz w:val="28"/>
                                <w:szCs w:val="30"/>
                              </w:rPr>
                              <w:t>Method</w:t>
                            </w:r>
                            <w:proofErr w:type="spellEnd"/>
                            <w:r w:rsidRPr="00272AD3">
                              <w:rPr>
                                <w:rFonts w:ascii="Arial" w:eastAsia="MS PGothic" w:hAnsi="Arial" w:cs="Arial"/>
                                <w:b/>
                                <w:bCs/>
                                <w:color w:val="006666"/>
                                <w:kern w:val="24"/>
                                <w:sz w:val="28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272AD3">
                              <w:rPr>
                                <w:rFonts w:ascii="Arial" w:eastAsia="MS PGothic" w:hAnsi="Arial" w:cs="Arial"/>
                                <w:b/>
                                <w:bCs/>
                                <w:color w:val="006666"/>
                                <w:kern w:val="24"/>
                                <w:sz w:val="28"/>
                                <w:szCs w:val="30"/>
                              </w:rPr>
                              <w:t>of</w:t>
                            </w:r>
                            <w:proofErr w:type="spellEnd"/>
                            <w:r w:rsidRPr="00272AD3">
                              <w:rPr>
                                <w:rFonts w:ascii="Arial" w:eastAsia="MS PGothic" w:hAnsi="Arial" w:cs="Arial"/>
                                <w:b/>
                                <w:bCs/>
                                <w:color w:val="006666"/>
                                <w:kern w:val="24"/>
                                <w:sz w:val="28"/>
                                <w:szCs w:val="30"/>
                              </w:rPr>
                              <w:t xml:space="preserve"> Procedure) para Mudanças de Te</w:t>
                            </w:r>
                            <w:r>
                              <w:rPr>
                                <w:rFonts w:ascii="Arial" w:eastAsia="MS PGothic" w:hAnsi="Arial" w:cs="Arial"/>
                                <w:b/>
                                <w:bCs/>
                                <w:color w:val="006666"/>
                                <w:kern w:val="24"/>
                                <w:sz w:val="28"/>
                                <w:szCs w:val="30"/>
                              </w:rPr>
                              <w:t>cnologia</w:t>
                            </w:r>
                          </w:p>
                        </w:txbxContent>
                      </wps:txbx>
                      <wps:bodyPr wrap="square" lIns="0" anchor="ctr" anchorCtr="0">
                        <a:noAutofit/>
                      </wps:bodyPr>
                    </wps:wsp>
                    <wpg:grpSp>
                      <wpg:cNvPr id="640188967" name="Grupo 40"/>
                      <wpg:cNvGrpSpPr/>
                      <wpg:grpSpPr>
                        <a:xfrm>
                          <a:off x="0" y="0"/>
                          <a:ext cx="6886575" cy="674175"/>
                          <a:chOff x="0" y="0"/>
                          <a:chExt cx="6886575" cy="674175"/>
                        </a:xfrm>
                      </wpg:grpSpPr>
                      <pic:pic xmlns:pic="http://schemas.openxmlformats.org/drawingml/2006/picture">
                        <pic:nvPicPr>
                          <pic:cNvPr id="497916802" name="Imagem 42" descr="Descrição: vale_c_sm"/>
                          <pic:cNvPicPr>
                            <a:picLocks noChangeAspect="1"/>
                          </pic:cNvPicPr>
                        </pic:nvPicPr>
                        <pic:blipFill>
                          <a:blip r:embed="rId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34050" y="0"/>
                            <a:ext cx="115252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6340266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0" y="638175"/>
                            <a:ext cx="6885305" cy="36000"/>
                          </a:xfrm>
                          <a:prstGeom prst="rect">
                            <a:avLst/>
                          </a:prstGeom>
                          <a:solidFill>
                            <a:srgbClr val="006666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484ECED" id="_x0000_s1033" style="position:absolute;left:0;text-align:left;margin-left:-8.05pt;margin-top:-21.95pt;width:542.25pt;height:53.1pt;z-index:251658241;mso-width-relative:margin;mso-height-relative:margin" coordsize="68865,674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">
              <v:rect id="Rectangle 48" o:spid="_x0000_s1034" style="position:absolute;width:58547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" filled="f" stroked="f">
                <v:textbox inset="0">
                  <w:txbxContent>
                    <w:p w14:paraId="33D42712" w14:textId="1825D0BF" w:rsidR="00954889" w:rsidRPr="00272AD3" w:rsidRDefault="00272AD3" w:rsidP="00F11308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Arial" w:hAnsi="Arial" w:cs="Arial"/>
                          <w:color w:val="006666"/>
                          <w:sz w:val="28"/>
                          <w:szCs w:val="30"/>
                        </w:rPr>
                      </w:pPr>
                      <w:r w:rsidRPr="00272AD3">
                        <w:rPr>
                          <w:rFonts w:ascii="Arial" w:eastAsia="MS PGothic" w:hAnsi="Arial" w:cs="Arial"/>
                          <w:b/>
                          <w:bCs/>
                          <w:color w:val="006666"/>
                          <w:kern w:val="24"/>
                          <w:sz w:val="28"/>
                          <w:szCs w:val="30"/>
                        </w:rPr>
                        <w:t>MOP (</w:t>
                      </w:r>
                      <w:proofErr w:type="spellStart"/>
                      <w:r w:rsidRPr="00272AD3">
                        <w:rPr>
                          <w:rFonts w:ascii="Arial" w:eastAsia="MS PGothic" w:hAnsi="Arial" w:cs="Arial"/>
                          <w:b/>
                          <w:bCs/>
                          <w:color w:val="006666"/>
                          <w:kern w:val="24"/>
                          <w:sz w:val="28"/>
                          <w:szCs w:val="30"/>
                        </w:rPr>
                        <w:t>Method</w:t>
                      </w:r>
                      <w:proofErr w:type="spellEnd"/>
                      <w:r w:rsidRPr="00272AD3">
                        <w:rPr>
                          <w:rFonts w:ascii="Arial" w:eastAsia="MS PGothic" w:hAnsi="Arial" w:cs="Arial"/>
                          <w:b/>
                          <w:bCs/>
                          <w:color w:val="006666"/>
                          <w:kern w:val="24"/>
                          <w:sz w:val="28"/>
                          <w:szCs w:val="30"/>
                        </w:rPr>
                        <w:t xml:space="preserve"> </w:t>
                      </w:r>
                      <w:proofErr w:type="spellStart"/>
                      <w:r w:rsidRPr="00272AD3">
                        <w:rPr>
                          <w:rFonts w:ascii="Arial" w:eastAsia="MS PGothic" w:hAnsi="Arial" w:cs="Arial"/>
                          <w:b/>
                          <w:bCs/>
                          <w:color w:val="006666"/>
                          <w:kern w:val="24"/>
                          <w:sz w:val="28"/>
                          <w:szCs w:val="30"/>
                        </w:rPr>
                        <w:t>of</w:t>
                      </w:r>
                      <w:proofErr w:type="spellEnd"/>
                      <w:r w:rsidRPr="00272AD3">
                        <w:rPr>
                          <w:rFonts w:ascii="Arial" w:eastAsia="MS PGothic" w:hAnsi="Arial" w:cs="Arial"/>
                          <w:b/>
                          <w:bCs/>
                          <w:color w:val="006666"/>
                          <w:kern w:val="24"/>
                          <w:sz w:val="28"/>
                          <w:szCs w:val="30"/>
                        </w:rPr>
                        <w:t xml:space="preserve"> Procedure) para Mudanças de Te</w:t>
                      </w:r>
                      <w:r>
                        <w:rPr>
                          <w:rFonts w:ascii="Arial" w:eastAsia="MS PGothic" w:hAnsi="Arial" w:cs="Arial"/>
                          <w:b/>
                          <w:bCs/>
                          <w:color w:val="006666"/>
                          <w:kern w:val="24"/>
                          <w:sz w:val="28"/>
                          <w:szCs w:val="30"/>
                        </w:rPr>
                        <w:t>cnologia</w:t>
                      </w:r>
                    </w:p>
                  </w:txbxContent>
                </v:textbox>
              </v:rect>
              <v:group id="Grupo 40" o:spid="_x0000_s1035" style="position:absolute;width:68865;height:6741" coordsize="68865,6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2" o:spid="_x0000_s1036" type="#_x0000_t75" alt="Descrição: vale_c_sm" style="position:absolute;left:57340;width:11525;height:5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">
                  <v:imagedata r:id="rId2" o:title=" vale_c_sm"/>
                </v:shape>
                <v:rect id="Rectangle 14" o:spid="_x0000_s1037" style="position:absolute;top:6381;width:68853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" fillcolor="#066" stroked="f"/>
              </v:group>
            </v:group>
          </w:pict>
        </mc:Fallback>
      </mc:AlternateContent>
    </w:r>
    <w:r w:rsidR="003575DA">
      <w:rPr>
        <w:noProof/>
      </w:rPr>
      <w:drawing>
        <wp:anchor distT="0" distB="0" distL="114300" distR="114300" simplePos="0" relativeHeight="251658240" behindDoc="0" locked="0" layoutInCell="1" allowOverlap="1" wp14:anchorId="2E450819" wp14:editId="55A8502C">
          <wp:simplePos x="0" y="0"/>
          <wp:positionH relativeFrom="column">
            <wp:posOffset>9138452</wp:posOffset>
          </wp:positionH>
          <wp:positionV relativeFrom="paragraph">
            <wp:posOffset>-407083</wp:posOffset>
          </wp:positionV>
          <wp:extent cx="931653" cy="484097"/>
          <wp:effectExtent l="19050" t="0" r="1797" b="0"/>
          <wp:wrapNone/>
          <wp:docPr id="708710357" name="Imagem 42" descr="Descrição: vale_c_s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4" descr="Descrição: vale_c_s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1653" cy="4840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14D56E8" w14:textId="77777777" w:rsidR="00682FC7" w:rsidRDefault="00682FC7" w:rsidP="003575DA">
    <w:pPr>
      <w:rPr>
        <w:rFonts w:ascii="Arial" w:hAnsi="Arial" w:cs="Arial"/>
        <w:b/>
        <w:sz w:val="28"/>
      </w:rPr>
    </w:pPr>
  </w:p>
  <w:p w14:paraId="0F0BC5CC" w14:textId="0358E1B4" w:rsidR="00682FC7" w:rsidRDefault="00CF40F0" w:rsidP="007B62D8">
    <w:pPr>
      <w:tabs>
        <w:tab w:val="left" w:pos="30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462481" wp14:editId="4260FDD8">
              <wp:simplePos x="0" y="0"/>
              <wp:positionH relativeFrom="column">
                <wp:posOffset>-102235</wp:posOffset>
              </wp:positionH>
              <wp:positionV relativeFrom="paragraph">
                <wp:posOffset>-1270</wp:posOffset>
              </wp:positionV>
              <wp:extent cx="6843395" cy="265430"/>
              <wp:effectExtent l="0" t="0" r="0" b="0"/>
              <wp:wrapNone/>
              <wp:docPr id="1440957836" name="Retângul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43395" cy="265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3404CD" w14:textId="12421884" w:rsidR="001D5837" w:rsidRPr="001D5837" w:rsidRDefault="005A4556" w:rsidP="001D5837">
                          <w:pPr>
                            <w:pStyle w:val="NormalWeb"/>
                            <w:spacing w:before="0" w:beforeAutospacing="0" w:after="0" w:afterAutospacing="0"/>
                            <w:textAlignment w:val="baseline"/>
                            <w:rPr>
                              <w:rFonts w:ascii="Arial" w:hAnsi="Arial" w:cs="Arial"/>
                              <w:b/>
                              <w:color w:val="006666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PGS</w:t>
                          </w:r>
                          <w:r w:rsidR="001D5837"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-00</w:t>
                          </w:r>
                          <w:r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4706</w:t>
                          </w:r>
                          <w:r w:rsid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="001D5837"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Rev.: </w:t>
                          </w:r>
                          <w:r w:rsidR="003B5385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1.</w:t>
                          </w:r>
                          <w:r w:rsidR="00D907F0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1</w:t>
                          </w:r>
                          <w:r w:rsidR="00D359D0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="001D5837"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-</w:t>
                          </w:r>
                          <w:r w:rsidR="00D359D0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="00E157B0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1</w:t>
                          </w:r>
                          <w:r w:rsidR="00D907F0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6</w:t>
                          </w:r>
                          <w:r w:rsidR="00E157B0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/</w:t>
                          </w:r>
                          <w:r w:rsidR="00D907F0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10</w:t>
                          </w:r>
                          <w:r w:rsidR="00E157B0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/2024</w:t>
                          </w:r>
                          <w:r w:rsidR="001D5837"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                            </w:t>
                          </w:r>
                          <w:r w:rsidR="001D5837"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="001D5837"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="001D5837"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="001D5837"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="001D5837"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ab/>
                            <w:t xml:space="preserve">                          </w:t>
                          </w:r>
                        </w:p>
                      </w:txbxContent>
                    </wps:txbx>
                    <wps:bodyPr wrap="square" lIns="0" rIns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462481" id="Retângulo 5" o:spid="_x0000_s1038" style="position:absolute;margin-left:-8.05pt;margin-top:-.1pt;width:538.85pt;height:20.9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" filled="f" stroked="f">
              <v:textbox inset="0,,0">
                <w:txbxContent>
                  <w:p w14:paraId="763404CD" w14:textId="12421884" w:rsidR="001D5837" w:rsidRPr="001D5837" w:rsidRDefault="005A4556" w:rsidP="001D5837">
                    <w:pPr>
                      <w:pStyle w:val="NormalWeb"/>
                      <w:spacing w:before="0" w:beforeAutospacing="0" w:after="0" w:afterAutospacing="0"/>
                      <w:textAlignment w:val="baseline"/>
                      <w:rPr>
                        <w:rFonts w:ascii="Arial" w:hAnsi="Arial" w:cs="Arial"/>
                        <w:b/>
                        <w:color w:val="006666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PGS</w:t>
                    </w:r>
                    <w:r w:rsidR="001D5837"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-00</w:t>
                    </w:r>
                    <w:r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4706</w:t>
                    </w:r>
                    <w:r w:rsid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="001D5837"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 xml:space="preserve">Rev.: </w:t>
                    </w:r>
                    <w:r w:rsidR="003B5385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1.</w:t>
                    </w:r>
                    <w:r w:rsidR="00D907F0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1</w:t>
                    </w:r>
                    <w:r w:rsidR="00D359D0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="001D5837"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-</w:t>
                    </w:r>
                    <w:r w:rsidR="00D359D0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="00E157B0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1</w:t>
                    </w:r>
                    <w:r w:rsidR="00D907F0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6</w:t>
                    </w:r>
                    <w:r w:rsidR="00E157B0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/</w:t>
                    </w:r>
                    <w:r w:rsidR="00D907F0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10</w:t>
                    </w:r>
                    <w:r w:rsidR="00E157B0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/2024</w:t>
                    </w:r>
                    <w:r w:rsidR="001D5837"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 xml:space="preserve">                            </w:t>
                    </w:r>
                    <w:r w:rsidR="001D5837"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ab/>
                    </w:r>
                    <w:r w:rsidR="001D5837"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ab/>
                    </w:r>
                    <w:r w:rsidR="001D5837"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ab/>
                    </w:r>
                    <w:r w:rsidR="001D5837"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ab/>
                    </w:r>
                    <w:r w:rsidR="001D5837"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ab/>
                      <w:t xml:space="preserve">                          </w:t>
                    </w:r>
                  </w:p>
                </w:txbxContent>
              </v:textbox>
            </v:rect>
          </w:pict>
        </mc:Fallback>
      </mc:AlternateContent>
    </w:r>
  </w:p>
  <w:p w14:paraId="51AFD4F9" w14:textId="77777777" w:rsidR="0051496D" w:rsidRPr="001D5837" w:rsidRDefault="0051496D" w:rsidP="001D5837">
    <w:pPr>
      <w:tabs>
        <w:tab w:val="left" w:pos="3060"/>
        <w:tab w:val="left" w:pos="4238"/>
      </w:tabs>
      <w:rPr>
        <w:rFonts w:ascii="Arial" w:hAnsi="Arial" w:cs="Arial"/>
        <w:sz w:val="12"/>
        <w:szCs w:val="12"/>
      </w:rPr>
    </w:pPr>
  </w:p>
  <w:tbl>
    <w:tblPr>
      <w:tblStyle w:val="Tabelacomgrade"/>
      <w:tblW w:w="10774" w:type="dxa"/>
      <w:tblInd w:w="-1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74"/>
    </w:tblGrid>
    <w:tr w:rsidR="00667C8D" w14:paraId="0BDE69AB" w14:textId="77777777" w:rsidTr="001D5837">
      <w:tc>
        <w:tcPr>
          <w:tcW w:w="10774" w:type="dxa"/>
        </w:tcPr>
        <w:p w14:paraId="618A25F1" w14:textId="6CB79860" w:rsidR="00667C8D" w:rsidRPr="0057757D" w:rsidRDefault="00207FFE" w:rsidP="001D5837">
          <w:pPr>
            <w:tabs>
              <w:tab w:val="left" w:pos="3060"/>
            </w:tabs>
            <w:rPr>
              <w:rFonts w:ascii="Arial" w:hAnsi="Arial" w:cs="Arial"/>
              <w:b/>
              <w:color w:val="747678"/>
              <w:sz w:val="20"/>
              <w:szCs w:val="20"/>
            </w:rPr>
          </w:pPr>
          <w:r w:rsidRPr="00207FFE">
            <w:rPr>
              <w:rFonts w:ascii="Arial" w:hAnsi="Arial" w:cs="Arial"/>
              <w:b/>
              <w:color w:val="747678"/>
              <w:sz w:val="20"/>
              <w:szCs w:val="20"/>
            </w:rPr>
            <w:t xml:space="preserve">Diretoria Emitente: </w:t>
          </w:r>
          <w:r w:rsidR="002C6948">
            <w:rPr>
              <w:rFonts w:ascii="Arial" w:hAnsi="Arial" w:cs="Arial"/>
              <w:bCs/>
              <w:color w:val="747678"/>
              <w:sz w:val="20"/>
              <w:szCs w:val="20"/>
            </w:rPr>
            <w:t>Diretoria de Infraestrutura de Tecnologia</w:t>
          </w:r>
        </w:p>
      </w:tc>
    </w:tr>
    <w:tr w:rsidR="00667C8D" w14:paraId="03CF5F89" w14:textId="77777777" w:rsidTr="001D5837">
      <w:tc>
        <w:tcPr>
          <w:tcW w:w="10774" w:type="dxa"/>
        </w:tcPr>
        <w:p w14:paraId="6E8873CD" w14:textId="7964DCC5" w:rsidR="00667C8D" w:rsidRPr="0057757D" w:rsidRDefault="00667C8D" w:rsidP="00E14C19">
          <w:pPr>
            <w:tabs>
              <w:tab w:val="left" w:pos="3060"/>
            </w:tabs>
            <w:rPr>
              <w:rFonts w:ascii="Arial" w:hAnsi="Arial" w:cs="Arial"/>
              <w:b/>
              <w:color w:val="747678"/>
              <w:sz w:val="20"/>
              <w:szCs w:val="20"/>
            </w:rPr>
          </w:pPr>
          <w:r w:rsidRPr="0057757D">
            <w:rPr>
              <w:rFonts w:ascii="Arial" w:hAnsi="Arial" w:cs="Arial"/>
              <w:b/>
              <w:color w:val="747678"/>
              <w:sz w:val="20"/>
              <w:szCs w:val="20"/>
            </w:rPr>
            <w:t xml:space="preserve">Responsável Técnico: </w:t>
          </w:r>
          <w:r w:rsidR="002A6B05">
            <w:rPr>
              <w:rFonts w:ascii="Arial" w:hAnsi="Arial" w:cs="Arial"/>
              <w:b/>
              <w:color w:val="747678"/>
              <w:sz w:val="20"/>
              <w:szCs w:val="20"/>
            </w:rPr>
            <w:t xml:space="preserve">Jocimar Batista </w:t>
          </w:r>
          <w:r w:rsidR="00207FFE" w:rsidRPr="00207FFE">
            <w:rPr>
              <w:rFonts w:ascii="Arial" w:hAnsi="Arial" w:cs="Arial"/>
              <w:color w:val="747678"/>
              <w:sz w:val="20"/>
              <w:szCs w:val="20"/>
            </w:rPr>
            <w:t xml:space="preserve">| </w:t>
          </w:r>
          <w:r w:rsidR="00207FFE" w:rsidRPr="00207FFE">
            <w:rPr>
              <w:rFonts w:ascii="Arial" w:hAnsi="Arial" w:cs="Arial"/>
              <w:b/>
              <w:bCs/>
              <w:color w:val="747678"/>
              <w:sz w:val="20"/>
              <w:szCs w:val="20"/>
            </w:rPr>
            <w:t>Matrícula:</w:t>
          </w:r>
          <w:r w:rsidR="00207FFE" w:rsidRPr="00207FFE">
            <w:rPr>
              <w:rFonts w:ascii="Arial" w:hAnsi="Arial" w:cs="Arial"/>
              <w:color w:val="747678"/>
              <w:sz w:val="20"/>
              <w:szCs w:val="20"/>
            </w:rPr>
            <w:t xml:space="preserve"> </w:t>
          </w:r>
          <w:r w:rsidR="002A6B05">
            <w:rPr>
              <w:rFonts w:ascii="Arial" w:hAnsi="Arial" w:cs="Arial"/>
              <w:color w:val="747678"/>
              <w:sz w:val="20"/>
              <w:szCs w:val="20"/>
            </w:rPr>
            <w:t>81001700</w:t>
          </w:r>
          <w:r w:rsidR="00207FFE" w:rsidRPr="00207FFE">
            <w:rPr>
              <w:rFonts w:ascii="Arial" w:hAnsi="Arial" w:cs="Arial"/>
              <w:color w:val="747678"/>
              <w:sz w:val="20"/>
              <w:szCs w:val="20"/>
            </w:rPr>
            <w:t xml:space="preserve"> | </w:t>
          </w:r>
          <w:r w:rsidR="00207FFE" w:rsidRPr="00207FFE">
            <w:rPr>
              <w:rFonts w:ascii="Arial" w:hAnsi="Arial" w:cs="Arial"/>
              <w:b/>
              <w:bCs/>
              <w:color w:val="747678"/>
              <w:sz w:val="20"/>
              <w:szCs w:val="20"/>
            </w:rPr>
            <w:t>Área:</w:t>
          </w:r>
          <w:r w:rsidR="00207FFE" w:rsidRPr="00207FFE">
            <w:rPr>
              <w:rFonts w:ascii="Arial" w:hAnsi="Arial" w:cs="Arial"/>
              <w:color w:val="747678"/>
              <w:sz w:val="20"/>
              <w:szCs w:val="20"/>
            </w:rPr>
            <w:t xml:space="preserve"> </w:t>
          </w:r>
          <w:r w:rsidR="002E3175">
            <w:rPr>
              <w:rFonts w:ascii="Arial" w:hAnsi="Arial" w:cs="Arial"/>
              <w:color w:val="747678"/>
              <w:sz w:val="20"/>
              <w:szCs w:val="20"/>
            </w:rPr>
            <w:t>Engenharia de Manutenção</w:t>
          </w:r>
          <w:r w:rsidR="00D07F11">
            <w:rPr>
              <w:rFonts w:ascii="Arial" w:hAnsi="Arial" w:cs="Arial"/>
              <w:color w:val="747678"/>
              <w:sz w:val="20"/>
              <w:szCs w:val="20"/>
            </w:rPr>
            <w:t xml:space="preserve"> e Fundação </w:t>
          </w:r>
          <w:r w:rsidR="0051409B">
            <w:rPr>
              <w:rFonts w:ascii="Arial" w:hAnsi="Arial" w:cs="Arial"/>
              <w:color w:val="747678"/>
              <w:sz w:val="20"/>
              <w:szCs w:val="20"/>
            </w:rPr>
            <w:t>Tecnológica</w:t>
          </w:r>
        </w:p>
      </w:tc>
    </w:tr>
    <w:tr w:rsidR="00667C8D" w14:paraId="5C1BD15A" w14:textId="77777777" w:rsidTr="001D5837">
      <w:tc>
        <w:tcPr>
          <w:tcW w:w="10774" w:type="dxa"/>
        </w:tcPr>
        <w:p w14:paraId="4590B926" w14:textId="5373AE19" w:rsidR="009F2C13" w:rsidRPr="00665BAB" w:rsidRDefault="00667C8D" w:rsidP="001D5837">
          <w:pPr>
            <w:tabs>
              <w:tab w:val="left" w:pos="3060"/>
            </w:tabs>
            <w:rPr>
              <w:rFonts w:ascii="Arial" w:hAnsi="Arial" w:cs="Arial"/>
              <w:color w:val="747678"/>
              <w:sz w:val="20"/>
              <w:szCs w:val="20"/>
            </w:rPr>
          </w:pPr>
          <w:r w:rsidRPr="0057757D">
            <w:rPr>
              <w:rFonts w:ascii="Arial" w:hAnsi="Arial" w:cs="Arial"/>
              <w:b/>
              <w:color w:val="747678"/>
              <w:sz w:val="20"/>
              <w:szCs w:val="20"/>
            </w:rPr>
            <w:t>Público</w:t>
          </w:r>
          <w:r w:rsidR="001136D5">
            <w:rPr>
              <w:rFonts w:ascii="Arial" w:hAnsi="Arial" w:cs="Arial"/>
              <w:b/>
              <w:color w:val="747678"/>
              <w:sz w:val="20"/>
              <w:szCs w:val="20"/>
            </w:rPr>
            <w:t>-</w:t>
          </w:r>
          <w:r w:rsidR="005F14E5">
            <w:rPr>
              <w:rFonts w:ascii="Arial" w:hAnsi="Arial" w:cs="Arial"/>
              <w:b/>
              <w:color w:val="747678"/>
              <w:sz w:val="20"/>
              <w:szCs w:val="20"/>
            </w:rPr>
            <w:t>a</w:t>
          </w:r>
          <w:r w:rsidRPr="0057757D">
            <w:rPr>
              <w:rFonts w:ascii="Arial" w:hAnsi="Arial" w:cs="Arial"/>
              <w:b/>
              <w:color w:val="747678"/>
              <w:sz w:val="20"/>
              <w:szCs w:val="20"/>
            </w:rPr>
            <w:t xml:space="preserve">lvo: </w:t>
          </w:r>
          <w:r w:rsidR="00EB461D">
            <w:rPr>
              <w:rFonts w:ascii="Arial" w:hAnsi="Arial" w:cs="Arial"/>
              <w:color w:val="747678"/>
              <w:sz w:val="20"/>
              <w:szCs w:val="20"/>
            </w:rPr>
            <w:t>Equipes de Tecnologia</w:t>
          </w:r>
        </w:p>
      </w:tc>
    </w:tr>
    <w:tr w:rsidR="00667C8D" w14:paraId="34B1C40A" w14:textId="77777777" w:rsidTr="001D5837">
      <w:tc>
        <w:tcPr>
          <w:tcW w:w="10774" w:type="dxa"/>
        </w:tcPr>
        <w:p w14:paraId="2150A1DF" w14:textId="77777777" w:rsidR="00AE3165" w:rsidRDefault="00667C8D" w:rsidP="009F2C13">
          <w:pPr>
            <w:tabs>
              <w:tab w:val="left" w:pos="3060"/>
            </w:tabs>
            <w:rPr>
              <w:rFonts w:ascii="Arial" w:hAnsi="Arial" w:cs="Arial"/>
              <w:color w:val="747678"/>
              <w:sz w:val="20"/>
              <w:szCs w:val="20"/>
            </w:rPr>
          </w:pPr>
          <w:r w:rsidRPr="0057757D">
            <w:rPr>
              <w:rFonts w:ascii="Arial" w:hAnsi="Arial" w:cs="Arial"/>
              <w:b/>
              <w:color w:val="747678"/>
              <w:sz w:val="20"/>
              <w:szCs w:val="20"/>
            </w:rPr>
            <w:t xml:space="preserve">Necessidade de Treinamento: </w:t>
          </w:r>
          <w:r w:rsidR="0068165F" w:rsidRPr="0057757D">
            <w:rPr>
              <w:rFonts w:ascii="Arial" w:hAnsi="Arial" w:cs="Arial"/>
              <w:color w:val="747678"/>
              <w:sz w:val="20"/>
              <w:szCs w:val="20"/>
            </w:rPr>
            <w:t>(X</w:t>
          </w:r>
          <w:r w:rsidRPr="0057757D">
            <w:rPr>
              <w:rFonts w:ascii="Arial" w:hAnsi="Arial" w:cs="Arial"/>
              <w:color w:val="747678"/>
              <w:sz w:val="20"/>
              <w:szCs w:val="20"/>
            </w:rPr>
            <w:t xml:space="preserve">)SIM </w:t>
          </w:r>
          <w:proofErr w:type="gramStart"/>
          <w:r w:rsidRPr="0057757D">
            <w:rPr>
              <w:rFonts w:ascii="Arial" w:hAnsi="Arial" w:cs="Arial"/>
              <w:color w:val="747678"/>
              <w:sz w:val="20"/>
              <w:szCs w:val="20"/>
            </w:rPr>
            <w:t xml:space="preserve"> </w:t>
          </w:r>
          <w:r w:rsidR="0068165F" w:rsidRPr="0057757D">
            <w:rPr>
              <w:rFonts w:ascii="Arial" w:hAnsi="Arial" w:cs="Arial"/>
              <w:color w:val="747678"/>
              <w:sz w:val="20"/>
              <w:szCs w:val="20"/>
            </w:rPr>
            <w:t xml:space="preserve">  (</w:t>
          </w:r>
          <w:proofErr w:type="gramEnd"/>
          <w:r w:rsidRPr="0057757D">
            <w:rPr>
              <w:rFonts w:ascii="Arial" w:hAnsi="Arial" w:cs="Arial"/>
              <w:color w:val="747678"/>
              <w:sz w:val="20"/>
              <w:szCs w:val="20"/>
            </w:rPr>
            <w:t xml:space="preserve"> </w:t>
          </w:r>
          <w:proofErr w:type="gramStart"/>
          <w:r w:rsidRPr="0057757D">
            <w:rPr>
              <w:rFonts w:ascii="Arial" w:hAnsi="Arial" w:cs="Arial"/>
              <w:color w:val="747678"/>
              <w:sz w:val="20"/>
              <w:szCs w:val="20"/>
            </w:rPr>
            <w:t xml:space="preserve">  )NÃO</w:t>
          </w:r>
          <w:proofErr w:type="gramEnd"/>
          <w:r w:rsidRPr="0057757D">
            <w:rPr>
              <w:rFonts w:ascii="Arial" w:hAnsi="Arial" w:cs="Arial"/>
              <w:color w:val="747678"/>
              <w:sz w:val="20"/>
              <w:szCs w:val="20"/>
            </w:rPr>
            <w:t xml:space="preserve"> </w:t>
          </w:r>
          <w:r w:rsidR="00755B09">
            <w:rPr>
              <w:rFonts w:ascii="Arial" w:hAnsi="Arial" w:cs="Arial"/>
              <w:color w:val="747678"/>
              <w:sz w:val="20"/>
              <w:szCs w:val="20"/>
            </w:rPr>
            <w:t xml:space="preserve"> </w:t>
          </w:r>
          <w:r w:rsidR="009F2C13">
            <w:rPr>
              <w:rFonts w:ascii="Arial" w:hAnsi="Arial" w:cs="Arial"/>
              <w:color w:val="747678"/>
              <w:sz w:val="20"/>
              <w:szCs w:val="20"/>
            </w:rPr>
            <w:t xml:space="preserve">                            </w:t>
          </w:r>
          <w:r w:rsidR="00E97501" w:rsidRPr="00207FFE">
            <w:rPr>
              <w:rFonts w:ascii="Arial" w:hAnsi="Arial" w:cs="Arial"/>
              <w:b/>
              <w:color w:val="747678"/>
              <w:sz w:val="20"/>
              <w:szCs w:val="20"/>
            </w:rPr>
            <w:t>Tarefa prioritária</w:t>
          </w:r>
          <w:r w:rsidR="00AE3165" w:rsidRPr="00207FFE">
            <w:rPr>
              <w:rFonts w:ascii="Arial" w:hAnsi="Arial" w:cs="Arial"/>
              <w:b/>
              <w:color w:val="747678"/>
              <w:sz w:val="20"/>
              <w:szCs w:val="20"/>
            </w:rPr>
            <w:t xml:space="preserve">: </w:t>
          </w:r>
          <w:proofErr w:type="gramStart"/>
          <w:r w:rsidR="00AE3165" w:rsidRPr="00207FFE">
            <w:rPr>
              <w:rFonts w:ascii="Arial" w:hAnsi="Arial" w:cs="Arial"/>
              <w:bCs/>
              <w:color w:val="747678"/>
              <w:sz w:val="20"/>
              <w:szCs w:val="20"/>
            </w:rPr>
            <w:t>(   )SIM</w:t>
          </w:r>
          <w:proofErr w:type="gramEnd"/>
          <w:r w:rsidR="00AE3165" w:rsidRPr="00207FFE">
            <w:rPr>
              <w:rFonts w:ascii="Arial" w:hAnsi="Arial" w:cs="Arial"/>
              <w:bCs/>
              <w:color w:val="747678"/>
              <w:sz w:val="20"/>
              <w:szCs w:val="20"/>
            </w:rPr>
            <w:t xml:space="preserve">  </w:t>
          </w:r>
          <w:proofErr w:type="gramStart"/>
          <w:r w:rsidR="00AE3165" w:rsidRPr="00207FFE">
            <w:rPr>
              <w:rFonts w:ascii="Arial" w:hAnsi="Arial" w:cs="Arial"/>
              <w:bCs/>
              <w:color w:val="747678"/>
              <w:sz w:val="20"/>
              <w:szCs w:val="20"/>
            </w:rPr>
            <w:t xml:space="preserve">   (</w:t>
          </w:r>
          <w:proofErr w:type="gramEnd"/>
          <w:r w:rsidR="00AE3165" w:rsidRPr="00207FFE">
            <w:rPr>
              <w:rFonts w:ascii="Arial" w:hAnsi="Arial" w:cs="Arial"/>
              <w:bCs/>
              <w:color w:val="747678"/>
              <w:sz w:val="20"/>
              <w:szCs w:val="20"/>
            </w:rPr>
            <w:t xml:space="preserve"> </w:t>
          </w:r>
          <w:proofErr w:type="gramStart"/>
          <w:r w:rsidR="00AE3165" w:rsidRPr="00207FFE">
            <w:rPr>
              <w:rFonts w:ascii="Arial" w:hAnsi="Arial" w:cs="Arial"/>
              <w:bCs/>
              <w:color w:val="747678"/>
              <w:sz w:val="20"/>
              <w:szCs w:val="20"/>
            </w:rPr>
            <w:t xml:space="preserve">  )NÃO</w:t>
          </w:r>
          <w:proofErr w:type="gramEnd"/>
          <w:r w:rsidR="00AE3165" w:rsidRPr="0057757D">
            <w:rPr>
              <w:rFonts w:ascii="Arial" w:hAnsi="Arial" w:cs="Arial"/>
              <w:color w:val="747678"/>
              <w:sz w:val="20"/>
              <w:szCs w:val="20"/>
            </w:rPr>
            <w:t xml:space="preserve">  </w:t>
          </w:r>
          <w:r w:rsidR="009F2C13">
            <w:rPr>
              <w:rFonts w:ascii="Arial" w:hAnsi="Arial" w:cs="Arial"/>
              <w:color w:val="747678"/>
              <w:sz w:val="20"/>
              <w:szCs w:val="20"/>
            </w:rPr>
            <w:t xml:space="preserve"> </w:t>
          </w:r>
        </w:p>
        <w:p w14:paraId="2849DD0B" w14:textId="2D02115E" w:rsidR="00CD2B38" w:rsidRPr="0057757D" w:rsidRDefault="00CD2B38" w:rsidP="009F2C13">
          <w:pPr>
            <w:tabs>
              <w:tab w:val="left" w:pos="3060"/>
            </w:tabs>
            <w:rPr>
              <w:rFonts w:ascii="Arial" w:hAnsi="Arial" w:cs="Arial"/>
              <w:b/>
              <w:color w:val="747678"/>
              <w:sz w:val="20"/>
              <w:szCs w:val="20"/>
            </w:rPr>
          </w:pPr>
        </w:p>
      </w:tc>
    </w:tr>
  </w:tbl>
  <w:p w14:paraId="22BA93B1" w14:textId="77777777" w:rsidR="00682FC7" w:rsidRPr="0051496D" w:rsidRDefault="00682FC7" w:rsidP="0051496D">
    <w:pPr>
      <w:pStyle w:val="Cabealho"/>
      <w:rPr>
        <w:rFonts w:asciiTheme="minorHAnsi" w:hAnsiTheme="minorHAnsi"/>
        <w:b/>
        <w:color w:val="007E7A" w:themeColor="text2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14631" w14:textId="516AA472" w:rsidR="008B0BB7" w:rsidRDefault="008B0BB7" w:rsidP="008B0BB7">
    <w:r>
      <w:rPr>
        <w:noProof/>
      </w:rPr>
      <mc:AlternateContent>
        <mc:Choice Requires="wpg">
          <w:drawing>
            <wp:anchor distT="0" distB="0" distL="114300" distR="114300" simplePos="0" relativeHeight="251658246" behindDoc="0" locked="0" layoutInCell="1" allowOverlap="1" wp14:anchorId="0096CDF6" wp14:editId="7B6654C1">
              <wp:simplePos x="0" y="0"/>
              <wp:positionH relativeFrom="margin">
                <wp:align>center</wp:align>
              </wp:positionH>
              <wp:positionV relativeFrom="paragraph">
                <wp:posOffset>-326390</wp:posOffset>
              </wp:positionV>
              <wp:extent cx="9944100" cy="693603"/>
              <wp:effectExtent l="0" t="0" r="0" b="0"/>
              <wp:wrapNone/>
              <wp:docPr id="1509490538" name="Agrupa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944100" cy="693603"/>
                        <a:chOff x="0" y="-9525"/>
                        <a:chExt cx="9944100" cy="693402"/>
                      </a:xfrm>
                    </wpg:grpSpPr>
                    <wps:wsp>
                      <wps:cNvPr id="2007197073" name="Rectangle 4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54700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44F48" w14:textId="77777777" w:rsidR="008B0BB7" w:rsidRPr="00272AD3" w:rsidRDefault="008B0BB7" w:rsidP="00A0774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006666"/>
                                <w:sz w:val="28"/>
                                <w:szCs w:val="30"/>
                              </w:rPr>
                            </w:pPr>
                            <w:r w:rsidRPr="00272AD3">
                              <w:rPr>
                                <w:rFonts w:ascii="Arial" w:eastAsia="MS PGothic" w:hAnsi="Arial" w:cs="Arial"/>
                                <w:b/>
                                <w:bCs/>
                                <w:color w:val="006666"/>
                                <w:kern w:val="24"/>
                                <w:sz w:val="28"/>
                                <w:szCs w:val="30"/>
                              </w:rPr>
                              <w:t>MOP (</w:t>
                            </w:r>
                            <w:proofErr w:type="spellStart"/>
                            <w:r w:rsidRPr="00272AD3">
                              <w:rPr>
                                <w:rFonts w:ascii="Arial" w:eastAsia="MS PGothic" w:hAnsi="Arial" w:cs="Arial"/>
                                <w:b/>
                                <w:bCs/>
                                <w:color w:val="006666"/>
                                <w:kern w:val="24"/>
                                <w:sz w:val="28"/>
                                <w:szCs w:val="30"/>
                              </w:rPr>
                              <w:t>Method</w:t>
                            </w:r>
                            <w:proofErr w:type="spellEnd"/>
                            <w:r w:rsidRPr="00272AD3">
                              <w:rPr>
                                <w:rFonts w:ascii="Arial" w:eastAsia="MS PGothic" w:hAnsi="Arial" w:cs="Arial"/>
                                <w:b/>
                                <w:bCs/>
                                <w:color w:val="006666"/>
                                <w:kern w:val="24"/>
                                <w:sz w:val="28"/>
                                <w:szCs w:val="30"/>
                              </w:rPr>
                              <w:t xml:space="preserve"> </w:t>
                            </w:r>
                            <w:proofErr w:type="spellStart"/>
                            <w:r w:rsidRPr="00272AD3">
                              <w:rPr>
                                <w:rFonts w:ascii="Arial" w:eastAsia="MS PGothic" w:hAnsi="Arial" w:cs="Arial"/>
                                <w:b/>
                                <w:bCs/>
                                <w:color w:val="006666"/>
                                <w:kern w:val="24"/>
                                <w:sz w:val="28"/>
                                <w:szCs w:val="30"/>
                              </w:rPr>
                              <w:t>of</w:t>
                            </w:r>
                            <w:proofErr w:type="spellEnd"/>
                            <w:r w:rsidRPr="00272AD3">
                              <w:rPr>
                                <w:rFonts w:ascii="Arial" w:eastAsia="MS PGothic" w:hAnsi="Arial" w:cs="Arial"/>
                                <w:b/>
                                <w:bCs/>
                                <w:color w:val="006666"/>
                                <w:kern w:val="24"/>
                                <w:sz w:val="28"/>
                                <w:szCs w:val="30"/>
                              </w:rPr>
                              <w:t xml:space="preserve"> Procedure) para Mudanças de Te</w:t>
                            </w:r>
                            <w:r>
                              <w:rPr>
                                <w:rFonts w:ascii="Arial" w:eastAsia="MS PGothic" w:hAnsi="Arial" w:cs="Arial"/>
                                <w:b/>
                                <w:bCs/>
                                <w:color w:val="006666"/>
                                <w:kern w:val="24"/>
                                <w:sz w:val="28"/>
                                <w:szCs w:val="30"/>
                              </w:rPr>
                              <w:t>cnologia</w:t>
                            </w:r>
                          </w:p>
                        </w:txbxContent>
                      </wps:txbx>
                      <wps:bodyPr wrap="square" lIns="0" anchor="ctr" anchorCtr="0">
                        <a:noAutofit/>
                      </wps:bodyPr>
                    </wps:wsp>
                    <wpg:grpSp>
                      <wpg:cNvPr id="1165725112" name="Grupo 40"/>
                      <wpg:cNvGrpSpPr/>
                      <wpg:grpSpPr>
                        <a:xfrm>
                          <a:off x="0" y="-9525"/>
                          <a:ext cx="9944100" cy="693402"/>
                          <a:chOff x="0" y="-9525"/>
                          <a:chExt cx="9944100" cy="693402"/>
                        </a:xfrm>
                      </wpg:grpSpPr>
                      <pic:pic xmlns:pic="http://schemas.openxmlformats.org/drawingml/2006/picture">
                        <pic:nvPicPr>
                          <pic:cNvPr id="2054451788" name="Imagem 42" descr="Descrição: vale_c_sm"/>
                          <pic:cNvPicPr>
                            <a:picLocks noChangeAspect="1"/>
                          </pic:cNvPicPr>
                        </pic:nvPicPr>
                        <pic:blipFill>
                          <a:blip r:embed="rId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91575" y="-9525"/>
                            <a:ext cx="115252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35327231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0" y="638171"/>
                            <a:ext cx="9858375" cy="45706"/>
                          </a:xfrm>
                          <a:prstGeom prst="rect">
                            <a:avLst/>
                          </a:prstGeom>
                          <a:solidFill>
                            <a:srgbClr val="006666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096CDF6" id="_x0000_s1039" style="position:absolute;margin-left:0;margin-top:-25.7pt;width:783pt;height:54.6pt;z-index:251658246;mso-position-horizontal:center;mso-position-horizontal-relative:margin;mso-width-relative:margin;mso-height-relative:margin" coordorigin=",-95" coordsize="99441,69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">
              <v:rect id="Rectangle 48" o:spid="_x0000_s1040" style="position:absolute;width:58547;height:5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" filled="f" stroked="f">
                <v:textbox inset="0">
                  <w:txbxContent>
                    <w:p w14:paraId="6E544F48" w14:textId="77777777" w:rsidR="008B0BB7" w:rsidRPr="00272AD3" w:rsidRDefault="008B0BB7" w:rsidP="00A0774B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Arial" w:hAnsi="Arial" w:cs="Arial"/>
                          <w:color w:val="006666"/>
                          <w:sz w:val="28"/>
                          <w:szCs w:val="30"/>
                        </w:rPr>
                      </w:pPr>
                      <w:r w:rsidRPr="00272AD3">
                        <w:rPr>
                          <w:rFonts w:ascii="Arial" w:eastAsia="MS PGothic" w:hAnsi="Arial" w:cs="Arial"/>
                          <w:b/>
                          <w:bCs/>
                          <w:color w:val="006666"/>
                          <w:kern w:val="24"/>
                          <w:sz w:val="28"/>
                          <w:szCs w:val="30"/>
                        </w:rPr>
                        <w:t>MOP (</w:t>
                      </w:r>
                      <w:proofErr w:type="spellStart"/>
                      <w:r w:rsidRPr="00272AD3">
                        <w:rPr>
                          <w:rFonts w:ascii="Arial" w:eastAsia="MS PGothic" w:hAnsi="Arial" w:cs="Arial"/>
                          <w:b/>
                          <w:bCs/>
                          <w:color w:val="006666"/>
                          <w:kern w:val="24"/>
                          <w:sz w:val="28"/>
                          <w:szCs w:val="30"/>
                        </w:rPr>
                        <w:t>Method</w:t>
                      </w:r>
                      <w:proofErr w:type="spellEnd"/>
                      <w:r w:rsidRPr="00272AD3">
                        <w:rPr>
                          <w:rFonts w:ascii="Arial" w:eastAsia="MS PGothic" w:hAnsi="Arial" w:cs="Arial"/>
                          <w:b/>
                          <w:bCs/>
                          <w:color w:val="006666"/>
                          <w:kern w:val="24"/>
                          <w:sz w:val="28"/>
                          <w:szCs w:val="30"/>
                        </w:rPr>
                        <w:t xml:space="preserve"> </w:t>
                      </w:r>
                      <w:proofErr w:type="spellStart"/>
                      <w:r w:rsidRPr="00272AD3">
                        <w:rPr>
                          <w:rFonts w:ascii="Arial" w:eastAsia="MS PGothic" w:hAnsi="Arial" w:cs="Arial"/>
                          <w:b/>
                          <w:bCs/>
                          <w:color w:val="006666"/>
                          <w:kern w:val="24"/>
                          <w:sz w:val="28"/>
                          <w:szCs w:val="30"/>
                        </w:rPr>
                        <w:t>of</w:t>
                      </w:r>
                      <w:proofErr w:type="spellEnd"/>
                      <w:r w:rsidRPr="00272AD3">
                        <w:rPr>
                          <w:rFonts w:ascii="Arial" w:eastAsia="MS PGothic" w:hAnsi="Arial" w:cs="Arial"/>
                          <w:b/>
                          <w:bCs/>
                          <w:color w:val="006666"/>
                          <w:kern w:val="24"/>
                          <w:sz w:val="28"/>
                          <w:szCs w:val="30"/>
                        </w:rPr>
                        <w:t xml:space="preserve"> Procedure) para Mudanças de Te</w:t>
                      </w:r>
                      <w:r>
                        <w:rPr>
                          <w:rFonts w:ascii="Arial" w:eastAsia="MS PGothic" w:hAnsi="Arial" w:cs="Arial"/>
                          <w:b/>
                          <w:bCs/>
                          <w:color w:val="006666"/>
                          <w:kern w:val="24"/>
                          <w:sz w:val="28"/>
                          <w:szCs w:val="30"/>
                        </w:rPr>
                        <w:t>cnologia</w:t>
                      </w:r>
                    </w:p>
                  </w:txbxContent>
                </v:textbox>
              </v:rect>
              <v:group id="Grupo 40" o:spid="_x0000_s1041" style="position:absolute;top:-95;width:99441;height:6933" coordorigin=",-95" coordsize="99441,6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2" o:spid="_x0000_s1042" type="#_x0000_t75" alt="Descrição: vale_c_sm" style="position:absolute;left:87915;top:-95;width:11526;height:5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">
                  <v:imagedata r:id="rId2" o:title=" vale_c_sm"/>
                </v:shape>
                <v:rect id="Rectangle 14" o:spid="_x0000_s1043" style="position:absolute;top:6381;width:98583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" fillcolor="#066" stroked="f"/>
              </v:group>
              <w10:wrap anchorx="margin"/>
            </v:group>
          </w:pict>
        </mc:Fallback>
      </mc:AlternateContent>
    </w:r>
  </w:p>
  <w:p w14:paraId="676EB54B" w14:textId="77777777" w:rsidR="008B0BB7" w:rsidRDefault="008B0BB7" w:rsidP="003575DA">
    <w:pPr>
      <w:rPr>
        <w:rFonts w:ascii="Arial" w:hAnsi="Arial" w:cs="Arial"/>
        <w:b/>
        <w:sz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18485E62" wp14:editId="2B5997BA">
              <wp:simplePos x="0" y="0"/>
              <wp:positionH relativeFrom="column">
                <wp:posOffset>189865</wp:posOffset>
              </wp:positionH>
              <wp:positionV relativeFrom="paragraph">
                <wp:posOffset>203200</wp:posOffset>
              </wp:positionV>
              <wp:extent cx="10255885" cy="265430"/>
              <wp:effectExtent l="0" t="0" r="0" b="0"/>
              <wp:wrapNone/>
              <wp:docPr id="322629302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255885" cy="265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5D9C5A" w14:textId="20342C79" w:rsidR="008B0BB7" w:rsidRPr="001D5837" w:rsidRDefault="008B0BB7" w:rsidP="008B0BB7">
                          <w:pPr>
                            <w:pStyle w:val="NormalWeb"/>
                            <w:spacing w:before="0" w:beforeAutospacing="0" w:after="0" w:afterAutospacing="0"/>
                            <w:ind w:left="-142" w:firstLine="142"/>
                            <w:textAlignment w:val="baseline"/>
                            <w:rPr>
                              <w:rFonts w:ascii="Arial" w:hAnsi="Arial" w:cs="Arial"/>
                              <w:b/>
                              <w:color w:val="006666"/>
                              <w:sz w:val="20"/>
                              <w:szCs w:val="20"/>
                              <w:lang w:val="en-US"/>
                            </w:rPr>
                          </w:pPr>
                          <w:r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P</w:t>
                          </w:r>
                          <w:r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RO</w:t>
                          </w:r>
                          <w:r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-00nnnn</w:t>
                          </w:r>
                          <w:r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Rev.: </w:t>
                          </w:r>
                          <w:r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1.</w:t>
                          </w:r>
                          <w:r w:rsidR="00D907F0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1</w:t>
                          </w:r>
                          <w:r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-</w:t>
                          </w:r>
                          <w:r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1</w:t>
                          </w:r>
                          <w:r w:rsidR="00D907F0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6/10</w:t>
                          </w:r>
                          <w:r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>/2024</w:t>
                          </w:r>
                          <w:r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 xml:space="preserve">                            </w:t>
                          </w:r>
                          <w:r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1D5837">
                            <w:rPr>
                              <w:rFonts w:ascii="Arial" w:eastAsia="MS PGothic" w:hAnsi="Arial" w:cs="Arial"/>
                              <w:b/>
                              <w:bCs/>
                              <w:color w:val="006666"/>
                              <w:kern w:val="24"/>
                              <w:sz w:val="20"/>
                              <w:szCs w:val="20"/>
                              <w:lang w:val="en-US"/>
                            </w:rPr>
                            <w:tab/>
                            <w:t xml:space="preserve">                          </w:t>
                          </w:r>
                        </w:p>
                      </w:txbxContent>
                    </wps:txbx>
                    <wps:bodyPr wrap="square" lIns="0" rIns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485E62" id="Retângulo 1" o:spid="_x0000_s1044" style="position:absolute;margin-left:14.95pt;margin-top:16pt;width:807.55pt;height:20.9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" filled="f" stroked="f">
              <v:textbox inset="0,,0">
                <w:txbxContent>
                  <w:p w14:paraId="455D9C5A" w14:textId="20342C79" w:rsidR="008B0BB7" w:rsidRPr="001D5837" w:rsidRDefault="008B0BB7" w:rsidP="008B0BB7">
                    <w:pPr>
                      <w:pStyle w:val="NormalWeb"/>
                      <w:spacing w:before="0" w:beforeAutospacing="0" w:after="0" w:afterAutospacing="0"/>
                      <w:ind w:left="-142" w:firstLine="142"/>
                      <w:textAlignment w:val="baseline"/>
                      <w:rPr>
                        <w:rFonts w:ascii="Arial" w:hAnsi="Arial" w:cs="Arial"/>
                        <w:b/>
                        <w:color w:val="006666"/>
                        <w:sz w:val="20"/>
                        <w:szCs w:val="20"/>
                        <w:lang w:val="en-US"/>
                      </w:rPr>
                    </w:pPr>
                    <w:r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P</w:t>
                    </w:r>
                    <w:r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RO</w:t>
                    </w:r>
                    <w:r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-00nnnn</w:t>
                    </w:r>
                    <w:r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 xml:space="preserve">Rev.: </w:t>
                    </w:r>
                    <w:r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1.</w:t>
                    </w:r>
                    <w:r w:rsidR="00D907F0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1</w:t>
                    </w:r>
                    <w:r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-</w:t>
                    </w:r>
                    <w:r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1</w:t>
                    </w:r>
                    <w:r w:rsidR="00D907F0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6/10</w:t>
                    </w:r>
                    <w:r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>/2024</w:t>
                    </w:r>
                    <w:r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 xml:space="preserve">                            </w:t>
                    </w:r>
                    <w:r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ab/>
                    </w:r>
                    <w:r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ab/>
                    </w:r>
                    <w:r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ab/>
                    </w:r>
                    <w:r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ab/>
                    </w:r>
                    <w:r w:rsidRPr="001D5837">
                      <w:rPr>
                        <w:rFonts w:ascii="Arial" w:eastAsia="MS PGothic" w:hAnsi="Arial" w:cs="Arial"/>
                        <w:b/>
                        <w:bCs/>
                        <w:color w:val="006666"/>
                        <w:kern w:val="24"/>
                        <w:sz w:val="20"/>
                        <w:szCs w:val="20"/>
                        <w:lang w:val="en-US"/>
                      </w:rPr>
                      <w:tab/>
                      <w:t xml:space="preserve">                          </w:t>
                    </w:r>
                  </w:p>
                </w:txbxContent>
              </v:textbox>
            </v:rect>
          </w:pict>
        </mc:Fallback>
      </mc:AlternateContent>
    </w:r>
  </w:p>
  <w:p w14:paraId="1D2DE2E1" w14:textId="77777777" w:rsidR="008B0BB7" w:rsidRDefault="008B0BB7" w:rsidP="008B0BB7">
    <w:pPr>
      <w:tabs>
        <w:tab w:val="left" w:pos="3060"/>
      </w:tabs>
      <w:ind w:left="142"/>
    </w:pPr>
  </w:p>
  <w:p w14:paraId="0465830C" w14:textId="77777777" w:rsidR="008B0BB7" w:rsidRPr="001D5837" w:rsidRDefault="008B0BB7" w:rsidP="008B0BB7">
    <w:pPr>
      <w:tabs>
        <w:tab w:val="left" w:pos="3060"/>
        <w:tab w:val="left" w:pos="4238"/>
      </w:tabs>
      <w:ind w:left="142"/>
      <w:rPr>
        <w:rFonts w:ascii="Arial" w:hAnsi="Arial" w:cs="Arial"/>
        <w:sz w:val="12"/>
        <w:szCs w:val="12"/>
      </w:rPr>
    </w:pPr>
  </w:p>
  <w:tbl>
    <w:tblPr>
      <w:tblStyle w:val="Tabelacomgrade"/>
      <w:tblW w:w="15592" w:type="dxa"/>
      <w:tblInd w:w="-1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592"/>
    </w:tblGrid>
    <w:tr w:rsidR="008B0BB7" w14:paraId="35F2C13B" w14:textId="77777777" w:rsidTr="00E157B0">
      <w:tc>
        <w:tcPr>
          <w:tcW w:w="15592" w:type="dxa"/>
        </w:tcPr>
        <w:p w14:paraId="45610467" w14:textId="77777777" w:rsidR="008B0BB7" w:rsidRPr="00207FFE" w:rsidRDefault="008B0BB7" w:rsidP="008B0BB7">
          <w:pPr>
            <w:tabs>
              <w:tab w:val="left" w:pos="3060"/>
            </w:tabs>
            <w:ind w:left="142"/>
            <w:rPr>
              <w:rFonts w:ascii="Arial" w:hAnsi="Arial" w:cs="Arial"/>
              <w:b/>
              <w:color w:val="747678"/>
              <w:sz w:val="20"/>
              <w:szCs w:val="20"/>
            </w:rPr>
          </w:pPr>
          <w:r w:rsidRPr="00207FFE">
            <w:rPr>
              <w:rFonts w:ascii="Arial" w:hAnsi="Arial" w:cs="Arial"/>
              <w:b/>
              <w:color w:val="747678"/>
              <w:sz w:val="20"/>
              <w:szCs w:val="20"/>
            </w:rPr>
            <w:t xml:space="preserve">Diretoria Emitente: </w:t>
          </w:r>
          <w:r>
            <w:rPr>
              <w:rFonts w:ascii="Arial" w:hAnsi="Arial" w:cs="Arial"/>
              <w:bCs/>
              <w:color w:val="747678"/>
              <w:sz w:val="20"/>
              <w:szCs w:val="20"/>
            </w:rPr>
            <w:t>Diretoria de Infraestrutura de Tecnologia</w:t>
          </w:r>
        </w:p>
      </w:tc>
    </w:tr>
    <w:tr w:rsidR="008B0BB7" w14:paraId="39F6CBE6" w14:textId="77777777" w:rsidTr="00E157B0">
      <w:tc>
        <w:tcPr>
          <w:tcW w:w="15592" w:type="dxa"/>
        </w:tcPr>
        <w:p w14:paraId="3CEBB7CB" w14:textId="77777777" w:rsidR="008B0BB7" w:rsidRPr="0057757D" w:rsidRDefault="008B0BB7" w:rsidP="008B0BB7">
          <w:pPr>
            <w:tabs>
              <w:tab w:val="left" w:pos="3060"/>
            </w:tabs>
            <w:ind w:left="142"/>
            <w:rPr>
              <w:rFonts w:ascii="Arial" w:hAnsi="Arial" w:cs="Arial"/>
              <w:b/>
              <w:color w:val="747678"/>
              <w:sz w:val="20"/>
              <w:szCs w:val="20"/>
            </w:rPr>
          </w:pPr>
          <w:r w:rsidRPr="0057757D">
            <w:rPr>
              <w:rFonts w:ascii="Arial" w:hAnsi="Arial" w:cs="Arial"/>
              <w:b/>
              <w:color w:val="747678"/>
              <w:sz w:val="20"/>
              <w:szCs w:val="20"/>
            </w:rPr>
            <w:t xml:space="preserve">Responsável Técnico: </w:t>
          </w:r>
          <w:r>
            <w:rPr>
              <w:rFonts w:ascii="Arial" w:hAnsi="Arial" w:cs="Arial"/>
              <w:b/>
              <w:color w:val="747678"/>
              <w:sz w:val="20"/>
              <w:szCs w:val="20"/>
            </w:rPr>
            <w:t xml:space="preserve">Jocimar Batista Barbosa </w:t>
          </w:r>
          <w:r w:rsidRPr="00207FFE">
            <w:rPr>
              <w:rFonts w:ascii="Arial" w:hAnsi="Arial" w:cs="Arial"/>
              <w:color w:val="747678"/>
              <w:sz w:val="20"/>
              <w:szCs w:val="20"/>
            </w:rPr>
            <w:t xml:space="preserve">| </w:t>
          </w:r>
          <w:r w:rsidRPr="00207FFE">
            <w:rPr>
              <w:rFonts w:ascii="Arial" w:hAnsi="Arial" w:cs="Arial"/>
              <w:b/>
              <w:bCs/>
              <w:color w:val="747678"/>
              <w:sz w:val="20"/>
              <w:szCs w:val="20"/>
            </w:rPr>
            <w:t>Matrícula:</w:t>
          </w:r>
          <w:r w:rsidRPr="00207FFE">
            <w:rPr>
              <w:rFonts w:ascii="Arial" w:hAnsi="Arial" w:cs="Arial"/>
              <w:color w:val="747678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color w:val="747678"/>
              <w:sz w:val="20"/>
              <w:szCs w:val="20"/>
            </w:rPr>
            <w:t>81001700</w:t>
          </w:r>
          <w:r w:rsidRPr="00207FFE">
            <w:rPr>
              <w:rFonts w:ascii="Arial" w:hAnsi="Arial" w:cs="Arial"/>
              <w:color w:val="747678"/>
              <w:sz w:val="20"/>
              <w:szCs w:val="20"/>
            </w:rPr>
            <w:t xml:space="preserve"> | </w:t>
          </w:r>
          <w:r w:rsidRPr="00207FFE">
            <w:rPr>
              <w:rFonts w:ascii="Arial" w:hAnsi="Arial" w:cs="Arial"/>
              <w:b/>
              <w:bCs/>
              <w:color w:val="747678"/>
              <w:sz w:val="20"/>
              <w:szCs w:val="20"/>
            </w:rPr>
            <w:t>Área:</w:t>
          </w:r>
          <w:r w:rsidRPr="00207FFE">
            <w:rPr>
              <w:rFonts w:ascii="Arial" w:hAnsi="Arial" w:cs="Arial"/>
              <w:color w:val="747678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color w:val="747678"/>
              <w:sz w:val="20"/>
              <w:szCs w:val="20"/>
            </w:rPr>
            <w:t>Engenharia de Manutenção de Infraestrutura de Tecnologia</w:t>
          </w:r>
        </w:p>
      </w:tc>
    </w:tr>
    <w:tr w:rsidR="008B0BB7" w14:paraId="2E32F624" w14:textId="77777777" w:rsidTr="00E157B0">
      <w:tc>
        <w:tcPr>
          <w:tcW w:w="15592" w:type="dxa"/>
        </w:tcPr>
        <w:p w14:paraId="4BF918A3" w14:textId="169E6EEC" w:rsidR="008B0BB7" w:rsidRPr="0057757D" w:rsidRDefault="005F14E5" w:rsidP="008B0BB7">
          <w:pPr>
            <w:tabs>
              <w:tab w:val="left" w:pos="3060"/>
            </w:tabs>
            <w:ind w:left="142"/>
            <w:rPr>
              <w:rFonts w:ascii="Arial" w:hAnsi="Arial" w:cs="Arial"/>
              <w:b/>
              <w:color w:val="747678"/>
              <w:sz w:val="20"/>
              <w:szCs w:val="20"/>
            </w:rPr>
          </w:pPr>
          <w:r w:rsidRPr="0057757D">
            <w:rPr>
              <w:rFonts w:ascii="Arial" w:hAnsi="Arial" w:cs="Arial"/>
              <w:b/>
              <w:color w:val="747678"/>
              <w:sz w:val="20"/>
              <w:szCs w:val="20"/>
            </w:rPr>
            <w:t>Público-alvo</w:t>
          </w:r>
          <w:r w:rsidR="008B0BB7" w:rsidRPr="0057757D">
            <w:rPr>
              <w:rFonts w:ascii="Arial" w:hAnsi="Arial" w:cs="Arial"/>
              <w:b/>
              <w:color w:val="747678"/>
              <w:sz w:val="20"/>
              <w:szCs w:val="20"/>
            </w:rPr>
            <w:t xml:space="preserve">: </w:t>
          </w:r>
          <w:r w:rsidR="008B0BB7">
            <w:rPr>
              <w:rFonts w:ascii="Arial" w:hAnsi="Arial" w:cs="Arial"/>
              <w:color w:val="747678"/>
              <w:sz w:val="20"/>
              <w:szCs w:val="20"/>
            </w:rPr>
            <w:t>Equipes de Tecnologia</w:t>
          </w:r>
        </w:p>
      </w:tc>
    </w:tr>
    <w:tr w:rsidR="008B0BB7" w14:paraId="10E2EBE1" w14:textId="77777777" w:rsidTr="00E157B0">
      <w:tc>
        <w:tcPr>
          <w:tcW w:w="15592" w:type="dxa"/>
        </w:tcPr>
        <w:p w14:paraId="74197D25" w14:textId="77777777" w:rsidR="008B0BB7" w:rsidRPr="0057757D" w:rsidRDefault="008B0BB7" w:rsidP="008B0BB7">
          <w:pPr>
            <w:tabs>
              <w:tab w:val="left" w:pos="3060"/>
            </w:tabs>
            <w:ind w:left="142"/>
            <w:rPr>
              <w:rFonts w:ascii="Arial" w:hAnsi="Arial" w:cs="Arial"/>
              <w:b/>
              <w:color w:val="747678"/>
              <w:sz w:val="20"/>
              <w:szCs w:val="20"/>
            </w:rPr>
          </w:pPr>
          <w:r w:rsidRPr="0057757D">
            <w:rPr>
              <w:rFonts w:ascii="Arial" w:hAnsi="Arial" w:cs="Arial"/>
              <w:b/>
              <w:color w:val="747678"/>
              <w:sz w:val="20"/>
              <w:szCs w:val="20"/>
            </w:rPr>
            <w:t xml:space="preserve">Necessidade de Treinamento: </w:t>
          </w:r>
          <w:r w:rsidRPr="0057757D">
            <w:rPr>
              <w:rFonts w:ascii="Arial" w:hAnsi="Arial" w:cs="Arial"/>
              <w:color w:val="747678"/>
              <w:sz w:val="20"/>
              <w:szCs w:val="20"/>
            </w:rPr>
            <w:t xml:space="preserve">(X)SIM </w:t>
          </w:r>
          <w:proofErr w:type="gramStart"/>
          <w:r w:rsidRPr="0057757D">
            <w:rPr>
              <w:rFonts w:ascii="Arial" w:hAnsi="Arial" w:cs="Arial"/>
              <w:color w:val="747678"/>
              <w:sz w:val="20"/>
              <w:szCs w:val="20"/>
            </w:rPr>
            <w:t xml:space="preserve">   (</w:t>
          </w:r>
          <w:proofErr w:type="gramEnd"/>
          <w:r w:rsidRPr="0057757D">
            <w:rPr>
              <w:rFonts w:ascii="Arial" w:hAnsi="Arial" w:cs="Arial"/>
              <w:color w:val="747678"/>
              <w:sz w:val="20"/>
              <w:szCs w:val="20"/>
            </w:rPr>
            <w:t xml:space="preserve"> </w:t>
          </w:r>
          <w:proofErr w:type="gramStart"/>
          <w:r w:rsidRPr="0057757D">
            <w:rPr>
              <w:rFonts w:ascii="Arial" w:hAnsi="Arial" w:cs="Arial"/>
              <w:color w:val="747678"/>
              <w:sz w:val="20"/>
              <w:szCs w:val="20"/>
            </w:rPr>
            <w:t xml:space="preserve">  )NÃO</w:t>
          </w:r>
          <w:proofErr w:type="gramEnd"/>
          <w:r w:rsidRPr="0057757D">
            <w:rPr>
              <w:rFonts w:ascii="Arial" w:hAnsi="Arial" w:cs="Arial"/>
              <w:color w:val="747678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color w:val="747678"/>
              <w:sz w:val="20"/>
              <w:szCs w:val="20"/>
            </w:rPr>
            <w:t xml:space="preserve">                             </w:t>
          </w:r>
          <w:r w:rsidRPr="00207FFE">
            <w:rPr>
              <w:rFonts w:ascii="Arial" w:hAnsi="Arial" w:cs="Arial"/>
              <w:b/>
              <w:color w:val="747678"/>
              <w:sz w:val="20"/>
              <w:szCs w:val="20"/>
            </w:rPr>
            <w:t xml:space="preserve">Tarefa prioritária: </w:t>
          </w:r>
          <w:proofErr w:type="gramStart"/>
          <w:r w:rsidRPr="00207FFE">
            <w:rPr>
              <w:rFonts w:ascii="Arial" w:hAnsi="Arial" w:cs="Arial"/>
              <w:bCs/>
              <w:color w:val="747678"/>
              <w:sz w:val="20"/>
              <w:szCs w:val="20"/>
            </w:rPr>
            <w:t>(   )SIM</w:t>
          </w:r>
          <w:proofErr w:type="gramEnd"/>
          <w:r w:rsidRPr="00207FFE">
            <w:rPr>
              <w:rFonts w:ascii="Arial" w:hAnsi="Arial" w:cs="Arial"/>
              <w:bCs/>
              <w:color w:val="747678"/>
              <w:sz w:val="20"/>
              <w:szCs w:val="20"/>
            </w:rPr>
            <w:t xml:space="preserve">  </w:t>
          </w:r>
          <w:proofErr w:type="gramStart"/>
          <w:r w:rsidRPr="00207FFE">
            <w:rPr>
              <w:rFonts w:ascii="Arial" w:hAnsi="Arial" w:cs="Arial"/>
              <w:bCs/>
              <w:color w:val="747678"/>
              <w:sz w:val="20"/>
              <w:szCs w:val="20"/>
            </w:rPr>
            <w:t xml:space="preserve">   (</w:t>
          </w:r>
          <w:proofErr w:type="gramEnd"/>
          <w:r w:rsidRPr="00207FFE">
            <w:rPr>
              <w:rFonts w:ascii="Arial" w:hAnsi="Arial" w:cs="Arial"/>
              <w:bCs/>
              <w:color w:val="747678"/>
              <w:sz w:val="20"/>
              <w:szCs w:val="20"/>
            </w:rPr>
            <w:t xml:space="preserve"> </w:t>
          </w:r>
          <w:proofErr w:type="gramStart"/>
          <w:r w:rsidRPr="00207FFE">
            <w:rPr>
              <w:rFonts w:ascii="Arial" w:hAnsi="Arial" w:cs="Arial"/>
              <w:bCs/>
              <w:color w:val="747678"/>
              <w:sz w:val="20"/>
              <w:szCs w:val="20"/>
            </w:rPr>
            <w:t xml:space="preserve">  )NÃO</w:t>
          </w:r>
          <w:proofErr w:type="gramEnd"/>
          <w:r w:rsidRPr="0057757D">
            <w:rPr>
              <w:rFonts w:ascii="Arial" w:hAnsi="Arial" w:cs="Arial"/>
              <w:color w:val="747678"/>
              <w:sz w:val="20"/>
              <w:szCs w:val="20"/>
            </w:rPr>
            <w:t xml:space="preserve">  </w:t>
          </w:r>
          <w:r>
            <w:rPr>
              <w:rFonts w:ascii="Arial" w:hAnsi="Arial" w:cs="Arial"/>
              <w:color w:val="747678"/>
              <w:sz w:val="20"/>
              <w:szCs w:val="20"/>
            </w:rPr>
            <w:t xml:space="preserve"> </w:t>
          </w:r>
        </w:p>
      </w:tc>
    </w:tr>
  </w:tbl>
  <w:p w14:paraId="6C7FDEE4" w14:textId="77777777" w:rsidR="008B0BB7" w:rsidRPr="0051496D" w:rsidRDefault="008B0BB7" w:rsidP="0051496D">
    <w:pPr>
      <w:pStyle w:val="Cabealho"/>
      <w:rPr>
        <w:rFonts w:asciiTheme="minorHAnsi" w:hAnsiTheme="minorHAnsi"/>
        <w:b/>
        <w:color w:val="007E7A" w:themeColor="text2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D5A49"/>
    <w:multiLevelType w:val="multilevel"/>
    <w:tmpl w:val="3BC2EB38"/>
    <w:lvl w:ilvl="0">
      <w:start w:val="1"/>
      <w:numFmt w:val="bullet"/>
      <w:lvlText w:val=""/>
      <w:lvlJc w:val="left"/>
      <w:pPr>
        <w:tabs>
          <w:tab w:val="num" w:pos="360"/>
        </w:tabs>
        <w:ind w:left="181" w:hanging="181"/>
      </w:pPr>
      <w:rPr>
        <w:rFonts w:ascii="Symbol" w:hAnsi="Symbol" w:hint="default"/>
        <w:b w:val="0"/>
        <w:i w:val="0"/>
        <w:caps w:val="0"/>
        <w:color w:val="auto"/>
        <w:sz w:val="16"/>
      </w:rPr>
    </w:lvl>
    <w:lvl w:ilvl="1">
      <w:start w:val="1"/>
      <w:numFmt w:val="bullet"/>
      <w:lvlText w:val="–"/>
      <w:lvlJc w:val="left"/>
      <w:pPr>
        <w:tabs>
          <w:tab w:val="num" w:pos="1920"/>
        </w:tabs>
        <w:ind w:left="1378" w:firstLine="182"/>
      </w:pPr>
      <w:rPr>
        <w:rFonts w:hint="default"/>
        <w:b w:val="0"/>
        <w:i w:val="0"/>
        <w:sz w:val="20"/>
      </w:rPr>
    </w:lvl>
    <w:lvl w:ilvl="2">
      <w:start w:val="1"/>
      <w:numFmt w:val="bullet"/>
      <w:lvlText w:val="-"/>
      <w:lvlJc w:val="left"/>
      <w:pPr>
        <w:tabs>
          <w:tab w:val="num" w:pos="1154"/>
        </w:tabs>
        <w:ind w:left="181" w:firstLine="613"/>
      </w:pPr>
      <w:rPr>
        <w:rFonts w:hint="default"/>
        <w:b w:val="0"/>
        <w:i w:val="0"/>
        <w:sz w:val="20"/>
      </w:rPr>
    </w:lvl>
    <w:lvl w:ilvl="3">
      <w:start w:val="1"/>
      <w:numFmt w:val="lowerLetter"/>
      <w:pStyle w:val="Normativo4"/>
      <w:lvlText w:val="%4)"/>
      <w:lvlJc w:val="left"/>
      <w:pPr>
        <w:tabs>
          <w:tab w:val="num" w:pos="1664"/>
        </w:tabs>
        <w:ind w:left="181" w:firstLine="1123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3345"/>
        </w:tabs>
        <w:ind w:left="3345" w:hanging="15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FD610A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91F406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1082B0B"/>
    <w:multiLevelType w:val="multilevel"/>
    <w:tmpl w:val="0416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4" w15:restartNumberingAfterBreak="0">
    <w:nsid w:val="32580456"/>
    <w:multiLevelType w:val="multilevel"/>
    <w:tmpl w:val="89867F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978621A"/>
    <w:multiLevelType w:val="multilevel"/>
    <w:tmpl w:val="CC989146"/>
    <w:lvl w:ilvl="0">
      <w:start w:val="1"/>
      <w:numFmt w:val="bullet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b w:val="0"/>
        <w:i w:val="0"/>
        <w:caps w:val="0"/>
        <w:color w:val="auto"/>
        <w:sz w:val="16"/>
      </w:rPr>
    </w:lvl>
    <w:lvl w:ilvl="1">
      <w:start w:val="1"/>
      <w:numFmt w:val="bullet"/>
      <w:lvlText w:val="–"/>
      <w:lvlJc w:val="left"/>
      <w:pPr>
        <w:tabs>
          <w:tab w:val="num" w:pos="794"/>
        </w:tabs>
        <w:ind w:left="794" w:hanging="397"/>
      </w:pPr>
      <w:rPr>
        <w:rFonts w:hint="default"/>
        <w:b w:val="0"/>
        <w:i w:val="0"/>
        <w:sz w:val="20"/>
      </w:rPr>
    </w:lvl>
    <w:lvl w:ilvl="2">
      <w:start w:val="1"/>
      <w:numFmt w:val="bullet"/>
      <w:lvlText w:val="-"/>
      <w:lvlJc w:val="left"/>
      <w:pPr>
        <w:tabs>
          <w:tab w:val="num" w:pos="1304"/>
        </w:tabs>
        <w:ind w:left="1304" w:hanging="510"/>
      </w:pPr>
      <w:rPr>
        <w:rFonts w:hint="default"/>
        <w:b w:val="0"/>
        <w:i w:val="0"/>
        <w:sz w:val="20"/>
      </w:rPr>
    </w:lvl>
    <w:lvl w:ilvl="3">
      <w:start w:val="1"/>
      <w:numFmt w:val="lowerLetter"/>
      <w:lvlText w:val="%4)"/>
      <w:lvlJc w:val="left"/>
      <w:pPr>
        <w:tabs>
          <w:tab w:val="num" w:pos="2041"/>
        </w:tabs>
        <w:ind w:left="2041" w:hanging="737"/>
      </w:pPr>
      <w:rPr>
        <w:rFonts w:hint="default"/>
        <w:sz w:val="20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3345"/>
        </w:tabs>
        <w:ind w:left="3345" w:hanging="1531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9EA6305"/>
    <w:multiLevelType w:val="hybridMultilevel"/>
    <w:tmpl w:val="91D89EE8"/>
    <w:lvl w:ilvl="0" w:tplc="0416000D">
      <w:start w:val="1"/>
      <w:numFmt w:val="bullet"/>
      <w:pStyle w:val="Normativoquaternrio"/>
      <w:lvlText w:val=""/>
      <w:lvlJc w:val="left"/>
      <w:pPr>
        <w:ind w:left="1386" w:hanging="360"/>
      </w:pPr>
      <w:rPr>
        <w:rFonts w:ascii="Wingdings" w:hAnsi="Wingdings" w:hint="default"/>
        <w:b w:val="0"/>
      </w:rPr>
    </w:lvl>
    <w:lvl w:ilvl="1" w:tplc="04160003">
      <w:start w:val="1"/>
      <w:numFmt w:val="lowerLetter"/>
      <w:lvlText w:val="%2."/>
      <w:lvlJc w:val="left"/>
      <w:pPr>
        <w:ind w:left="2106" w:hanging="360"/>
      </w:pPr>
    </w:lvl>
    <w:lvl w:ilvl="2" w:tplc="04160005" w:tentative="1">
      <w:start w:val="1"/>
      <w:numFmt w:val="lowerRoman"/>
      <w:lvlText w:val="%3."/>
      <w:lvlJc w:val="right"/>
      <w:pPr>
        <w:ind w:left="2826" w:hanging="180"/>
      </w:pPr>
    </w:lvl>
    <w:lvl w:ilvl="3" w:tplc="04160001" w:tentative="1">
      <w:start w:val="1"/>
      <w:numFmt w:val="decimal"/>
      <w:lvlText w:val="%4."/>
      <w:lvlJc w:val="left"/>
      <w:pPr>
        <w:ind w:left="3546" w:hanging="360"/>
      </w:pPr>
    </w:lvl>
    <w:lvl w:ilvl="4" w:tplc="04160003" w:tentative="1">
      <w:start w:val="1"/>
      <w:numFmt w:val="lowerLetter"/>
      <w:lvlText w:val="%5."/>
      <w:lvlJc w:val="left"/>
      <w:pPr>
        <w:ind w:left="4266" w:hanging="360"/>
      </w:pPr>
    </w:lvl>
    <w:lvl w:ilvl="5" w:tplc="04160005" w:tentative="1">
      <w:start w:val="1"/>
      <w:numFmt w:val="lowerRoman"/>
      <w:lvlText w:val="%6."/>
      <w:lvlJc w:val="right"/>
      <w:pPr>
        <w:ind w:left="4986" w:hanging="180"/>
      </w:pPr>
    </w:lvl>
    <w:lvl w:ilvl="6" w:tplc="04160001" w:tentative="1">
      <w:start w:val="1"/>
      <w:numFmt w:val="decimal"/>
      <w:lvlText w:val="%7."/>
      <w:lvlJc w:val="left"/>
      <w:pPr>
        <w:ind w:left="5706" w:hanging="360"/>
      </w:pPr>
    </w:lvl>
    <w:lvl w:ilvl="7" w:tplc="04160003" w:tentative="1">
      <w:start w:val="1"/>
      <w:numFmt w:val="lowerLetter"/>
      <w:lvlText w:val="%8."/>
      <w:lvlJc w:val="left"/>
      <w:pPr>
        <w:ind w:left="6426" w:hanging="360"/>
      </w:pPr>
    </w:lvl>
    <w:lvl w:ilvl="8" w:tplc="04160005" w:tentative="1">
      <w:start w:val="1"/>
      <w:numFmt w:val="lowerRoman"/>
      <w:lvlText w:val="%9."/>
      <w:lvlJc w:val="right"/>
      <w:pPr>
        <w:ind w:left="7146" w:hanging="180"/>
      </w:pPr>
    </w:lvl>
  </w:abstractNum>
  <w:abstractNum w:abstractNumId="7" w15:restartNumberingAfterBreak="0">
    <w:nsid w:val="52D90592"/>
    <w:multiLevelType w:val="hybridMultilevel"/>
    <w:tmpl w:val="7A0446B6"/>
    <w:lvl w:ilvl="0" w:tplc="3324532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744BE2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63C5704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7B8C6D61"/>
    <w:multiLevelType w:val="hybridMultilevel"/>
    <w:tmpl w:val="39549FE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6001B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514480">
    <w:abstractNumId w:val="5"/>
  </w:num>
  <w:num w:numId="2" w16cid:durableId="466897260">
    <w:abstractNumId w:val="0"/>
  </w:num>
  <w:num w:numId="3" w16cid:durableId="231695066">
    <w:abstractNumId w:val="6"/>
  </w:num>
  <w:num w:numId="4" w16cid:durableId="1555699310">
    <w:abstractNumId w:val="2"/>
  </w:num>
  <w:num w:numId="5" w16cid:durableId="1491562741">
    <w:abstractNumId w:val="8"/>
  </w:num>
  <w:num w:numId="6" w16cid:durableId="1943494645">
    <w:abstractNumId w:val="1"/>
  </w:num>
  <w:num w:numId="7" w16cid:durableId="13503899">
    <w:abstractNumId w:val="10"/>
  </w:num>
  <w:num w:numId="8" w16cid:durableId="1414358801">
    <w:abstractNumId w:val="7"/>
  </w:num>
  <w:num w:numId="9" w16cid:durableId="1437477354">
    <w:abstractNumId w:val="4"/>
  </w:num>
  <w:num w:numId="10" w16cid:durableId="750856126">
    <w:abstractNumId w:val="9"/>
  </w:num>
  <w:num w:numId="11" w16cid:durableId="20205490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trackedChanges" w:enforcement="0"/>
  <w:defaultTabStop w:val="811"/>
  <w:hyphenationZone w:val="567"/>
  <w:characterSpacingControl w:val="doNotCompress"/>
  <w:hdrShapeDefaults>
    <o:shapedefaults v:ext="edit" spidmax="2050" fillcolor="white">
      <v:fill color="white"/>
      <o:colormru v:ext="edit" colors="#ddd,#f8f8f8,#eaeaea"/>
    </o:shapedefaults>
  </w:hdrShapeDefaults>
  <w:footnotePr>
    <w:numRestart w:val="eachPage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80"/>
    <w:rsid w:val="0000232D"/>
    <w:rsid w:val="00002449"/>
    <w:rsid w:val="00002AC1"/>
    <w:rsid w:val="00004119"/>
    <w:rsid w:val="000070E4"/>
    <w:rsid w:val="000114A2"/>
    <w:rsid w:val="00012C20"/>
    <w:rsid w:val="00012F55"/>
    <w:rsid w:val="00012FCA"/>
    <w:rsid w:val="0001302D"/>
    <w:rsid w:val="00013BF3"/>
    <w:rsid w:val="000163AC"/>
    <w:rsid w:val="0001703A"/>
    <w:rsid w:val="000177BB"/>
    <w:rsid w:val="0002394F"/>
    <w:rsid w:val="000275E8"/>
    <w:rsid w:val="00030608"/>
    <w:rsid w:val="00030D59"/>
    <w:rsid w:val="00034268"/>
    <w:rsid w:val="000345E0"/>
    <w:rsid w:val="0003533B"/>
    <w:rsid w:val="00040D63"/>
    <w:rsid w:val="000410DA"/>
    <w:rsid w:val="00041E6C"/>
    <w:rsid w:val="00042FA1"/>
    <w:rsid w:val="00043676"/>
    <w:rsid w:val="00044896"/>
    <w:rsid w:val="00045F12"/>
    <w:rsid w:val="00046691"/>
    <w:rsid w:val="00046C7F"/>
    <w:rsid w:val="00047184"/>
    <w:rsid w:val="0004741B"/>
    <w:rsid w:val="00052968"/>
    <w:rsid w:val="00052B82"/>
    <w:rsid w:val="0005417E"/>
    <w:rsid w:val="00055280"/>
    <w:rsid w:val="00060CEB"/>
    <w:rsid w:val="00061871"/>
    <w:rsid w:val="00061CBD"/>
    <w:rsid w:val="000638B8"/>
    <w:rsid w:val="000655B9"/>
    <w:rsid w:val="00065B9E"/>
    <w:rsid w:val="0007172E"/>
    <w:rsid w:val="00071E7B"/>
    <w:rsid w:val="00072898"/>
    <w:rsid w:val="00073375"/>
    <w:rsid w:val="0007609B"/>
    <w:rsid w:val="000768E4"/>
    <w:rsid w:val="000818AF"/>
    <w:rsid w:val="00082184"/>
    <w:rsid w:val="000843A7"/>
    <w:rsid w:val="00084D84"/>
    <w:rsid w:val="00085D27"/>
    <w:rsid w:val="0008674F"/>
    <w:rsid w:val="000867B1"/>
    <w:rsid w:val="00091827"/>
    <w:rsid w:val="00093005"/>
    <w:rsid w:val="00093304"/>
    <w:rsid w:val="00097986"/>
    <w:rsid w:val="000A1C5E"/>
    <w:rsid w:val="000A4FCE"/>
    <w:rsid w:val="000A5AFF"/>
    <w:rsid w:val="000A66DD"/>
    <w:rsid w:val="000A6CEA"/>
    <w:rsid w:val="000B08CF"/>
    <w:rsid w:val="000B095F"/>
    <w:rsid w:val="000B0BED"/>
    <w:rsid w:val="000B1EA1"/>
    <w:rsid w:val="000B28D4"/>
    <w:rsid w:val="000B4BDC"/>
    <w:rsid w:val="000B5EBD"/>
    <w:rsid w:val="000B79B9"/>
    <w:rsid w:val="000C01E9"/>
    <w:rsid w:val="000C1EB4"/>
    <w:rsid w:val="000C224A"/>
    <w:rsid w:val="000C2715"/>
    <w:rsid w:val="000C591E"/>
    <w:rsid w:val="000C5D1B"/>
    <w:rsid w:val="000D096D"/>
    <w:rsid w:val="000D0A4F"/>
    <w:rsid w:val="000D17D0"/>
    <w:rsid w:val="000D1E8C"/>
    <w:rsid w:val="000D215A"/>
    <w:rsid w:val="000D2975"/>
    <w:rsid w:val="000D2C1D"/>
    <w:rsid w:val="000D3005"/>
    <w:rsid w:val="000D398D"/>
    <w:rsid w:val="000E20D4"/>
    <w:rsid w:val="000E314F"/>
    <w:rsid w:val="000E569F"/>
    <w:rsid w:val="000E639E"/>
    <w:rsid w:val="000E6B86"/>
    <w:rsid w:val="000E7284"/>
    <w:rsid w:val="000E7891"/>
    <w:rsid w:val="000F07AC"/>
    <w:rsid w:val="000F11BB"/>
    <w:rsid w:val="000F1F3D"/>
    <w:rsid w:val="000F2D94"/>
    <w:rsid w:val="000F31DA"/>
    <w:rsid w:val="000F3861"/>
    <w:rsid w:val="000F53EF"/>
    <w:rsid w:val="001000F8"/>
    <w:rsid w:val="001004AB"/>
    <w:rsid w:val="00101331"/>
    <w:rsid w:val="00101F2D"/>
    <w:rsid w:val="00102624"/>
    <w:rsid w:val="00102F1E"/>
    <w:rsid w:val="00104515"/>
    <w:rsid w:val="0010475E"/>
    <w:rsid w:val="00105DBF"/>
    <w:rsid w:val="001062C1"/>
    <w:rsid w:val="0011077E"/>
    <w:rsid w:val="00111AC5"/>
    <w:rsid w:val="001121BF"/>
    <w:rsid w:val="00112BF8"/>
    <w:rsid w:val="00112D8D"/>
    <w:rsid w:val="00112FC5"/>
    <w:rsid w:val="001131D2"/>
    <w:rsid w:val="001136D5"/>
    <w:rsid w:val="001141F2"/>
    <w:rsid w:val="00115E34"/>
    <w:rsid w:val="00116C4F"/>
    <w:rsid w:val="00117072"/>
    <w:rsid w:val="001210E7"/>
    <w:rsid w:val="00121CAD"/>
    <w:rsid w:val="00122143"/>
    <w:rsid w:val="001240A0"/>
    <w:rsid w:val="001246DB"/>
    <w:rsid w:val="001254F7"/>
    <w:rsid w:val="00126349"/>
    <w:rsid w:val="00131F59"/>
    <w:rsid w:val="0013259E"/>
    <w:rsid w:val="001327CF"/>
    <w:rsid w:val="00132928"/>
    <w:rsid w:val="00133FA4"/>
    <w:rsid w:val="001347A7"/>
    <w:rsid w:val="001347E2"/>
    <w:rsid w:val="0013717D"/>
    <w:rsid w:val="001373FF"/>
    <w:rsid w:val="00137682"/>
    <w:rsid w:val="00137A0A"/>
    <w:rsid w:val="00137A78"/>
    <w:rsid w:val="0014175D"/>
    <w:rsid w:val="00142AD8"/>
    <w:rsid w:val="00144F30"/>
    <w:rsid w:val="001450C9"/>
    <w:rsid w:val="00146F27"/>
    <w:rsid w:val="00147E3A"/>
    <w:rsid w:val="00150E9A"/>
    <w:rsid w:val="00151F57"/>
    <w:rsid w:val="001525E6"/>
    <w:rsid w:val="00154E2A"/>
    <w:rsid w:val="001605C2"/>
    <w:rsid w:val="001606E5"/>
    <w:rsid w:val="001611B7"/>
    <w:rsid w:val="001635AF"/>
    <w:rsid w:val="0016423B"/>
    <w:rsid w:val="0016630B"/>
    <w:rsid w:val="00167348"/>
    <w:rsid w:val="00167D1A"/>
    <w:rsid w:val="00170B4A"/>
    <w:rsid w:val="001713D3"/>
    <w:rsid w:val="0017173B"/>
    <w:rsid w:val="00175612"/>
    <w:rsid w:val="0017579B"/>
    <w:rsid w:val="00176B0F"/>
    <w:rsid w:val="00177318"/>
    <w:rsid w:val="00177FE5"/>
    <w:rsid w:val="00180774"/>
    <w:rsid w:val="00180CB6"/>
    <w:rsid w:val="00181A3D"/>
    <w:rsid w:val="00181FD3"/>
    <w:rsid w:val="00182A84"/>
    <w:rsid w:val="00182B7F"/>
    <w:rsid w:val="001835F4"/>
    <w:rsid w:val="00184CEB"/>
    <w:rsid w:val="00186394"/>
    <w:rsid w:val="00187607"/>
    <w:rsid w:val="00187F17"/>
    <w:rsid w:val="00193D48"/>
    <w:rsid w:val="00195D0B"/>
    <w:rsid w:val="00195F48"/>
    <w:rsid w:val="0019635C"/>
    <w:rsid w:val="00196C96"/>
    <w:rsid w:val="00196CF1"/>
    <w:rsid w:val="001A0334"/>
    <w:rsid w:val="001A0CE7"/>
    <w:rsid w:val="001A109A"/>
    <w:rsid w:val="001A1F42"/>
    <w:rsid w:val="001A2C66"/>
    <w:rsid w:val="001A33B1"/>
    <w:rsid w:val="001A43C2"/>
    <w:rsid w:val="001A4F4C"/>
    <w:rsid w:val="001A522D"/>
    <w:rsid w:val="001A5CC1"/>
    <w:rsid w:val="001B0517"/>
    <w:rsid w:val="001B1899"/>
    <w:rsid w:val="001B3A47"/>
    <w:rsid w:val="001B506E"/>
    <w:rsid w:val="001B5BCA"/>
    <w:rsid w:val="001B7CAF"/>
    <w:rsid w:val="001B7DE5"/>
    <w:rsid w:val="001C06EC"/>
    <w:rsid w:val="001C63AF"/>
    <w:rsid w:val="001C6474"/>
    <w:rsid w:val="001C7C82"/>
    <w:rsid w:val="001D00CD"/>
    <w:rsid w:val="001D0891"/>
    <w:rsid w:val="001D0C04"/>
    <w:rsid w:val="001D40DB"/>
    <w:rsid w:val="001D5837"/>
    <w:rsid w:val="001D77F9"/>
    <w:rsid w:val="001E21D0"/>
    <w:rsid w:val="001E43A7"/>
    <w:rsid w:val="001E44D1"/>
    <w:rsid w:val="001E5DA1"/>
    <w:rsid w:val="001E75A0"/>
    <w:rsid w:val="001F3A17"/>
    <w:rsid w:val="001F3EA0"/>
    <w:rsid w:val="001F529C"/>
    <w:rsid w:val="001F5EDD"/>
    <w:rsid w:val="0020054D"/>
    <w:rsid w:val="00200ADE"/>
    <w:rsid w:val="002010B5"/>
    <w:rsid w:val="00201BAB"/>
    <w:rsid w:val="00203117"/>
    <w:rsid w:val="0020395F"/>
    <w:rsid w:val="00204CAA"/>
    <w:rsid w:val="00206FE6"/>
    <w:rsid w:val="00207AA5"/>
    <w:rsid w:val="00207FFE"/>
    <w:rsid w:val="00212409"/>
    <w:rsid w:val="0021243D"/>
    <w:rsid w:val="0021548B"/>
    <w:rsid w:val="0021585A"/>
    <w:rsid w:val="00215DDB"/>
    <w:rsid w:val="002161BA"/>
    <w:rsid w:val="00216802"/>
    <w:rsid w:val="00216A34"/>
    <w:rsid w:val="00217314"/>
    <w:rsid w:val="0022020D"/>
    <w:rsid w:val="0022076E"/>
    <w:rsid w:val="002260D8"/>
    <w:rsid w:val="0022642E"/>
    <w:rsid w:val="0022690E"/>
    <w:rsid w:val="00230812"/>
    <w:rsid w:val="002325D5"/>
    <w:rsid w:val="00232636"/>
    <w:rsid w:val="00232EC2"/>
    <w:rsid w:val="002338F0"/>
    <w:rsid w:val="00234A65"/>
    <w:rsid w:val="00235288"/>
    <w:rsid w:val="0023633E"/>
    <w:rsid w:val="00236B74"/>
    <w:rsid w:val="0024227A"/>
    <w:rsid w:val="0024305A"/>
    <w:rsid w:val="002433A3"/>
    <w:rsid w:val="00243AA4"/>
    <w:rsid w:val="00245184"/>
    <w:rsid w:val="002457B6"/>
    <w:rsid w:val="00245F19"/>
    <w:rsid w:val="00246F75"/>
    <w:rsid w:val="002474A5"/>
    <w:rsid w:val="00251975"/>
    <w:rsid w:val="00252B5C"/>
    <w:rsid w:val="002543B8"/>
    <w:rsid w:val="00256C06"/>
    <w:rsid w:val="00256C85"/>
    <w:rsid w:val="00256FE5"/>
    <w:rsid w:val="0026057F"/>
    <w:rsid w:val="00261CDB"/>
    <w:rsid w:val="002629BB"/>
    <w:rsid w:val="00265046"/>
    <w:rsid w:val="00265B26"/>
    <w:rsid w:val="002676AB"/>
    <w:rsid w:val="00270619"/>
    <w:rsid w:val="00272880"/>
    <w:rsid w:val="00272AD3"/>
    <w:rsid w:val="00272E02"/>
    <w:rsid w:val="00274420"/>
    <w:rsid w:val="00275DB1"/>
    <w:rsid w:val="002763C3"/>
    <w:rsid w:val="00276ECA"/>
    <w:rsid w:val="002777BC"/>
    <w:rsid w:val="00281EA1"/>
    <w:rsid w:val="00282A73"/>
    <w:rsid w:val="00284377"/>
    <w:rsid w:val="00284554"/>
    <w:rsid w:val="00284A4D"/>
    <w:rsid w:val="00285933"/>
    <w:rsid w:val="0028616B"/>
    <w:rsid w:val="00286273"/>
    <w:rsid w:val="002879B3"/>
    <w:rsid w:val="00287AE8"/>
    <w:rsid w:val="00290B57"/>
    <w:rsid w:val="0029118D"/>
    <w:rsid w:val="00292499"/>
    <w:rsid w:val="00293805"/>
    <w:rsid w:val="00294383"/>
    <w:rsid w:val="00295581"/>
    <w:rsid w:val="00295D59"/>
    <w:rsid w:val="00296DA8"/>
    <w:rsid w:val="002973FB"/>
    <w:rsid w:val="00297C84"/>
    <w:rsid w:val="002A01B7"/>
    <w:rsid w:val="002A1293"/>
    <w:rsid w:val="002A1557"/>
    <w:rsid w:val="002A2C01"/>
    <w:rsid w:val="002A3442"/>
    <w:rsid w:val="002A3D4F"/>
    <w:rsid w:val="002A4E09"/>
    <w:rsid w:val="002A6B05"/>
    <w:rsid w:val="002A7D43"/>
    <w:rsid w:val="002B03FB"/>
    <w:rsid w:val="002B13C9"/>
    <w:rsid w:val="002B2277"/>
    <w:rsid w:val="002B5FD3"/>
    <w:rsid w:val="002B62BA"/>
    <w:rsid w:val="002B6914"/>
    <w:rsid w:val="002B7101"/>
    <w:rsid w:val="002B7DB0"/>
    <w:rsid w:val="002C029C"/>
    <w:rsid w:val="002C0971"/>
    <w:rsid w:val="002C27E7"/>
    <w:rsid w:val="002C30C5"/>
    <w:rsid w:val="002C4F2E"/>
    <w:rsid w:val="002C5D01"/>
    <w:rsid w:val="002C6948"/>
    <w:rsid w:val="002D1CE6"/>
    <w:rsid w:val="002D3896"/>
    <w:rsid w:val="002D4CC3"/>
    <w:rsid w:val="002D5350"/>
    <w:rsid w:val="002D7298"/>
    <w:rsid w:val="002D74AD"/>
    <w:rsid w:val="002E0B06"/>
    <w:rsid w:val="002E0F97"/>
    <w:rsid w:val="002E145D"/>
    <w:rsid w:val="002E2D51"/>
    <w:rsid w:val="002E30DB"/>
    <w:rsid w:val="002E3175"/>
    <w:rsid w:val="002E3718"/>
    <w:rsid w:val="002E49AF"/>
    <w:rsid w:val="002E56AB"/>
    <w:rsid w:val="002E5823"/>
    <w:rsid w:val="002E5FDB"/>
    <w:rsid w:val="002E60CB"/>
    <w:rsid w:val="002E655B"/>
    <w:rsid w:val="002E6E57"/>
    <w:rsid w:val="002F0B34"/>
    <w:rsid w:val="002F27CE"/>
    <w:rsid w:val="002F3120"/>
    <w:rsid w:val="002F614A"/>
    <w:rsid w:val="002F6A7D"/>
    <w:rsid w:val="002F7DF4"/>
    <w:rsid w:val="00300D36"/>
    <w:rsid w:val="00303DDD"/>
    <w:rsid w:val="00306D5C"/>
    <w:rsid w:val="003106A3"/>
    <w:rsid w:val="00313501"/>
    <w:rsid w:val="003141B7"/>
    <w:rsid w:val="003150BC"/>
    <w:rsid w:val="0031780F"/>
    <w:rsid w:val="0031782A"/>
    <w:rsid w:val="003211DD"/>
    <w:rsid w:val="003213D9"/>
    <w:rsid w:val="00322EE2"/>
    <w:rsid w:val="00323FC4"/>
    <w:rsid w:val="0032527F"/>
    <w:rsid w:val="00326530"/>
    <w:rsid w:val="003265E4"/>
    <w:rsid w:val="00331330"/>
    <w:rsid w:val="003331F5"/>
    <w:rsid w:val="003356C1"/>
    <w:rsid w:val="00335A73"/>
    <w:rsid w:val="00335F7C"/>
    <w:rsid w:val="00340239"/>
    <w:rsid w:val="00340CDE"/>
    <w:rsid w:val="0034130E"/>
    <w:rsid w:val="00341493"/>
    <w:rsid w:val="00341FC9"/>
    <w:rsid w:val="00343570"/>
    <w:rsid w:val="0034409A"/>
    <w:rsid w:val="0034497D"/>
    <w:rsid w:val="00345B13"/>
    <w:rsid w:val="0034782A"/>
    <w:rsid w:val="00350A91"/>
    <w:rsid w:val="00353FDB"/>
    <w:rsid w:val="003575DA"/>
    <w:rsid w:val="0035794F"/>
    <w:rsid w:val="0036163B"/>
    <w:rsid w:val="003629A6"/>
    <w:rsid w:val="00362FBD"/>
    <w:rsid w:val="00363217"/>
    <w:rsid w:val="0036390F"/>
    <w:rsid w:val="00365156"/>
    <w:rsid w:val="00365B57"/>
    <w:rsid w:val="00367273"/>
    <w:rsid w:val="003700FD"/>
    <w:rsid w:val="003701D3"/>
    <w:rsid w:val="003713D1"/>
    <w:rsid w:val="0037150A"/>
    <w:rsid w:val="00371730"/>
    <w:rsid w:val="00372F6C"/>
    <w:rsid w:val="0037302F"/>
    <w:rsid w:val="003734A7"/>
    <w:rsid w:val="00373A6C"/>
    <w:rsid w:val="00374304"/>
    <w:rsid w:val="00374B56"/>
    <w:rsid w:val="003828C3"/>
    <w:rsid w:val="00382BF5"/>
    <w:rsid w:val="0038350C"/>
    <w:rsid w:val="00385E29"/>
    <w:rsid w:val="0038763C"/>
    <w:rsid w:val="00390A85"/>
    <w:rsid w:val="0039183F"/>
    <w:rsid w:val="00391BF9"/>
    <w:rsid w:val="00392163"/>
    <w:rsid w:val="003935F2"/>
    <w:rsid w:val="00393C6B"/>
    <w:rsid w:val="00394C89"/>
    <w:rsid w:val="00396D4F"/>
    <w:rsid w:val="00397E7A"/>
    <w:rsid w:val="003A07C7"/>
    <w:rsid w:val="003A1E9F"/>
    <w:rsid w:val="003A222F"/>
    <w:rsid w:val="003A297C"/>
    <w:rsid w:val="003A2A6E"/>
    <w:rsid w:val="003A461A"/>
    <w:rsid w:val="003A47E6"/>
    <w:rsid w:val="003A76F0"/>
    <w:rsid w:val="003A7873"/>
    <w:rsid w:val="003A7921"/>
    <w:rsid w:val="003B1A7A"/>
    <w:rsid w:val="003B2A82"/>
    <w:rsid w:val="003B5385"/>
    <w:rsid w:val="003C05C0"/>
    <w:rsid w:val="003C1028"/>
    <w:rsid w:val="003C2069"/>
    <w:rsid w:val="003C2841"/>
    <w:rsid w:val="003C5A5C"/>
    <w:rsid w:val="003C6369"/>
    <w:rsid w:val="003C6E4B"/>
    <w:rsid w:val="003D015D"/>
    <w:rsid w:val="003D072B"/>
    <w:rsid w:val="003D4BA4"/>
    <w:rsid w:val="003E0498"/>
    <w:rsid w:val="003E1A86"/>
    <w:rsid w:val="003E2D93"/>
    <w:rsid w:val="003E4366"/>
    <w:rsid w:val="003E47C7"/>
    <w:rsid w:val="003E557E"/>
    <w:rsid w:val="003E5581"/>
    <w:rsid w:val="003E71CA"/>
    <w:rsid w:val="003F0D12"/>
    <w:rsid w:val="003F1522"/>
    <w:rsid w:val="003F178F"/>
    <w:rsid w:val="003F2061"/>
    <w:rsid w:val="003F3599"/>
    <w:rsid w:val="003F3B47"/>
    <w:rsid w:val="003F40EE"/>
    <w:rsid w:val="003F5BAA"/>
    <w:rsid w:val="003F60B8"/>
    <w:rsid w:val="0040016A"/>
    <w:rsid w:val="00400209"/>
    <w:rsid w:val="00400285"/>
    <w:rsid w:val="00402C49"/>
    <w:rsid w:val="0040322B"/>
    <w:rsid w:val="00403516"/>
    <w:rsid w:val="00407E09"/>
    <w:rsid w:val="004145E9"/>
    <w:rsid w:val="004175D9"/>
    <w:rsid w:val="00420D33"/>
    <w:rsid w:val="00421C4E"/>
    <w:rsid w:val="00421CA9"/>
    <w:rsid w:val="00423162"/>
    <w:rsid w:val="00423AD6"/>
    <w:rsid w:val="00424710"/>
    <w:rsid w:val="0042501E"/>
    <w:rsid w:val="00425A8A"/>
    <w:rsid w:val="0042716E"/>
    <w:rsid w:val="004306DC"/>
    <w:rsid w:val="004339B5"/>
    <w:rsid w:val="00433D0C"/>
    <w:rsid w:val="004345F9"/>
    <w:rsid w:val="00434642"/>
    <w:rsid w:val="00434E27"/>
    <w:rsid w:val="004372F9"/>
    <w:rsid w:val="0044113F"/>
    <w:rsid w:val="004413AD"/>
    <w:rsid w:val="00441770"/>
    <w:rsid w:val="00441D62"/>
    <w:rsid w:val="00444A27"/>
    <w:rsid w:val="00445AD1"/>
    <w:rsid w:val="00445C5F"/>
    <w:rsid w:val="0044621B"/>
    <w:rsid w:val="00446703"/>
    <w:rsid w:val="004475DD"/>
    <w:rsid w:val="00447B93"/>
    <w:rsid w:val="00450A34"/>
    <w:rsid w:val="00450EC6"/>
    <w:rsid w:val="00452635"/>
    <w:rsid w:val="00453544"/>
    <w:rsid w:val="0045521B"/>
    <w:rsid w:val="004605C8"/>
    <w:rsid w:val="004620B2"/>
    <w:rsid w:val="0046228E"/>
    <w:rsid w:val="004644A0"/>
    <w:rsid w:val="00464840"/>
    <w:rsid w:val="00466C1C"/>
    <w:rsid w:val="004728AD"/>
    <w:rsid w:val="00472CB8"/>
    <w:rsid w:val="004737D3"/>
    <w:rsid w:val="00476F56"/>
    <w:rsid w:val="004813FF"/>
    <w:rsid w:val="00482D5E"/>
    <w:rsid w:val="00484B04"/>
    <w:rsid w:val="0048695A"/>
    <w:rsid w:val="00486EF7"/>
    <w:rsid w:val="0049070C"/>
    <w:rsid w:val="00492AF1"/>
    <w:rsid w:val="00493396"/>
    <w:rsid w:val="004963C4"/>
    <w:rsid w:val="004977E8"/>
    <w:rsid w:val="004A1FAF"/>
    <w:rsid w:val="004A50AF"/>
    <w:rsid w:val="004A5CA1"/>
    <w:rsid w:val="004A5ECD"/>
    <w:rsid w:val="004A62F0"/>
    <w:rsid w:val="004A635B"/>
    <w:rsid w:val="004A76C2"/>
    <w:rsid w:val="004B14CD"/>
    <w:rsid w:val="004B1AB7"/>
    <w:rsid w:val="004B3639"/>
    <w:rsid w:val="004B50C6"/>
    <w:rsid w:val="004B5A42"/>
    <w:rsid w:val="004C027E"/>
    <w:rsid w:val="004C0AAD"/>
    <w:rsid w:val="004C17A1"/>
    <w:rsid w:val="004C26EE"/>
    <w:rsid w:val="004C36BC"/>
    <w:rsid w:val="004C4625"/>
    <w:rsid w:val="004C5051"/>
    <w:rsid w:val="004C537B"/>
    <w:rsid w:val="004C64B8"/>
    <w:rsid w:val="004C658E"/>
    <w:rsid w:val="004C6F51"/>
    <w:rsid w:val="004C70C1"/>
    <w:rsid w:val="004C7507"/>
    <w:rsid w:val="004C7BC9"/>
    <w:rsid w:val="004D2E62"/>
    <w:rsid w:val="004D41D2"/>
    <w:rsid w:val="004D5B5A"/>
    <w:rsid w:val="004E1292"/>
    <w:rsid w:val="004E1759"/>
    <w:rsid w:val="004E5461"/>
    <w:rsid w:val="004E699E"/>
    <w:rsid w:val="004E6FAF"/>
    <w:rsid w:val="004F0AEF"/>
    <w:rsid w:val="004F1078"/>
    <w:rsid w:val="004F11D3"/>
    <w:rsid w:val="004F1C7B"/>
    <w:rsid w:val="004F2D9F"/>
    <w:rsid w:val="004F3438"/>
    <w:rsid w:val="004F41A5"/>
    <w:rsid w:val="004F64DF"/>
    <w:rsid w:val="004F7D72"/>
    <w:rsid w:val="004F7F79"/>
    <w:rsid w:val="00501F11"/>
    <w:rsid w:val="00502315"/>
    <w:rsid w:val="005034BE"/>
    <w:rsid w:val="00505268"/>
    <w:rsid w:val="00506C62"/>
    <w:rsid w:val="005107CC"/>
    <w:rsid w:val="00511005"/>
    <w:rsid w:val="0051256E"/>
    <w:rsid w:val="0051299D"/>
    <w:rsid w:val="0051409B"/>
    <w:rsid w:val="0051496D"/>
    <w:rsid w:val="00514E41"/>
    <w:rsid w:val="005156FC"/>
    <w:rsid w:val="005178C2"/>
    <w:rsid w:val="00520F85"/>
    <w:rsid w:val="00525EEC"/>
    <w:rsid w:val="0052697D"/>
    <w:rsid w:val="00527B34"/>
    <w:rsid w:val="00527D24"/>
    <w:rsid w:val="00530D71"/>
    <w:rsid w:val="00532420"/>
    <w:rsid w:val="00532750"/>
    <w:rsid w:val="005327BC"/>
    <w:rsid w:val="00532AA4"/>
    <w:rsid w:val="005337EB"/>
    <w:rsid w:val="00534916"/>
    <w:rsid w:val="00534C20"/>
    <w:rsid w:val="00536329"/>
    <w:rsid w:val="00536AE6"/>
    <w:rsid w:val="0053789C"/>
    <w:rsid w:val="005406FC"/>
    <w:rsid w:val="0054121A"/>
    <w:rsid w:val="0054134E"/>
    <w:rsid w:val="005425C5"/>
    <w:rsid w:val="00550104"/>
    <w:rsid w:val="0055111E"/>
    <w:rsid w:val="005512B2"/>
    <w:rsid w:val="00551FC4"/>
    <w:rsid w:val="005529EF"/>
    <w:rsid w:val="00554663"/>
    <w:rsid w:val="0055602B"/>
    <w:rsid w:val="00557175"/>
    <w:rsid w:val="0055753B"/>
    <w:rsid w:val="00557AA5"/>
    <w:rsid w:val="005621E7"/>
    <w:rsid w:val="0056291C"/>
    <w:rsid w:val="00562D3E"/>
    <w:rsid w:val="00565924"/>
    <w:rsid w:val="00565FBF"/>
    <w:rsid w:val="00566273"/>
    <w:rsid w:val="005664BB"/>
    <w:rsid w:val="00567973"/>
    <w:rsid w:val="005718A1"/>
    <w:rsid w:val="00572086"/>
    <w:rsid w:val="00573C53"/>
    <w:rsid w:val="00574F4C"/>
    <w:rsid w:val="00575030"/>
    <w:rsid w:val="00577464"/>
    <w:rsid w:val="0057757D"/>
    <w:rsid w:val="00580123"/>
    <w:rsid w:val="0058048E"/>
    <w:rsid w:val="005820EB"/>
    <w:rsid w:val="0058217B"/>
    <w:rsid w:val="0058551F"/>
    <w:rsid w:val="0058607A"/>
    <w:rsid w:val="005879E9"/>
    <w:rsid w:val="005914D1"/>
    <w:rsid w:val="00591CE3"/>
    <w:rsid w:val="005944A0"/>
    <w:rsid w:val="005944C0"/>
    <w:rsid w:val="00594B0E"/>
    <w:rsid w:val="00596A03"/>
    <w:rsid w:val="00596FD5"/>
    <w:rsid w:val="00597087"/>
    <w:rsid w:val="005A0169"/>
    <w:rsid w:val="005A10F9"/>
    <w:rsid w:val="005A289C"/>
    <w:rsid w:val="005A3A96"/>
    <w:rsid w:val="005A3E73"/>
    <w:rsid w:val="005A4556"/>
    <w:rsid w:val="005A57F3"/>
    <w:rsid w:val="005A5946"/>
    <w:rsid w:val="005B0521"/>
    <w:rsid w:val="005B1CEC"/>
    <w:rsid w:val="005B21DF"/>
    <w:rsid w:val="005B3810"/>
    <w:rsid w:val="005B3989"/>
    <w:rsid w:val="005B4C9C"/>
    <w:rsid w:val="005B550C"/>
    <w:rsid w:val="005B558E"/>
    <w:rsid w:val="005B5B0F"/>
    <w:rsid w:val="005B6B72"/>
    <w:rsid w:val="005B6CB2"/>
    <w:rsid w:val="005B6CEC"/>
    <w:rsid w:val="005C2B35"/>
    <w:rsid w:val="005C35FB"/>
    <w:rsid w:val="005C4863"/>
    <w:rsid w:val="005D094E"/>
    <w:rsid w:val="005D228E"/>
    <w:rsid w:val="005D2757"/>
    <w:rsid w:val="005D2B4B"/>
    <w:rsid w:val="005D4F58"/>
    <w:rsid w:val="005E09D7"/>
    <w:rsid w:val="005E16B0"/>
    <w:rsid w:val="005E17DE"/>
    <w:rsid w:val="005E1C4A"/>
    <w:rsid w:val="005E4132"/>
    <w:rsid w:val="005E559A"/>
    <w:rsid w:val="005E5B27"/>
    <w:rsid w:val="005E5F90"/>
    <w:rsid w:val="005E6E81"/>
    <w:rsid w:val="005F14E5"/>
    <w:rsid w:val="005F5B44"/>
    <w:rsid w:val="0060623C"/>
    <w:rsid w:val="00606ADD"/>
    <w:rsid w:val="00607FBD"/>
    <w:rsid w:val="006105A7"/>
    <w:rsid w:val="006118A1"/>
    <w:rsid w:val="00612B6C"/>
    <w:rsid w:val="006130E2"/>
    <w:rsid w:val="006132E8"/>
    <w:rsid w:val="006148CE"/>
    <w:rsid w:val="006153CA"/>
    <w:rsid w:val="00615CC3"/>
    <w:rsid w:val="0061610C"/>
    <w:rsid w:val="0061638A"/>
    <w:rsid w:val="00616F26"/>
    <w:rsid w:val="00620B92"/>
    <w:rsid w:val="00620CA9"/>
    <w:rsid w:val="00622687"/>
    <w:rsid w:val="006226F0"/>
    <w:rsid w:val="0062347F"/>
    <w:rsid w:val="00624E8A"/>
    <w:rsid w:val="00626FDF"/>
    <w:rsid w:val="00627401"/>
    <w:rsid w:val="00630CB5"/>
    <w:rsid w:val="00632462"/>
    <w:rsid w:val="006329AE"/>
    <w:rsid w:val="0063569D"/>
    <w:rsid w:val="0063588F"/>
    <w:rsid w:val="00635CD5"/>
    <w:rsid w:val="00635DC8"/>
    <w:rsid w:val="0063731D"/>
    <w:rsid w:val="00641F53"/>
    <w:rsid w:val="00642921"/>
    <w:rsid w:val="00643193"/>
    <w:rsid w:val="006449DD"/>
    <w:rsid w:val="00645895"/>
    <w:rsid w:val="006467A5"/>
    <w:rsid w:val="006470C8"/>
    <w:rsid w:val="006478D1"/>
    <w:rsid w:val="00647C11"/>
    <w:rsid w:val="00650AFC"/>
    <w:rsid w:val="00652B55"/>
    <w:rsid w:val="00653324"/>
    <w:rsid w:val="006540BC"/>
    <w:rsid w:val="00655B96"/>
    <w:rsid w:val="00655BA9"/>
    <w:rsid w:val="00656B3C"/>
    <w:rsid w:val="00660578"/>
    <w:rsid w:val="006618A9"/>
    <w:rsid w:val="0066260D"/>
    <w:rsid w:val="006627B0"/>
    <w:rsid w:val="006636E8"/>
    <w:rsid w:val="006642E0"/>
    <w:rsid w:val="00665BAB"/>
    <w:rsid w:val="00667B72"/>
    <w:rsid w:val="00667C8D"/>
    <w:rsid w:val="00670D28"/>
    <w:rsid w:val="006725D2"/>
    <w:rsid w:val="00673BB4"/>
    <w:rsid w:val="006748AB"/>
    <w:rsid w:val="00674F53"/>
    <w:rsid w:val="00675B49"/>
    <w:rsid w:val="006769A5"/>
    <w:rsid w:val="0068052A"/>
    <w:rsid w:val="0068069A"/>
    <w:rsid w:val="0068165F"/>
    <w:rsid w:val="00682DE6"/>
    <w:rsid w:val="00682FC7"/>
    <w:rsid w:val="00683627"/>
    <w:rsid w:val="006838A8"/>
    <w:rsid w:val="00686DB8"/>
    <w:rsid w:val="006870A9"/>
    <w:rsid w:val="00687A0A"/>
    <w:rsid w:val="00690B17"/>
    <w:rsid w:val="00690E86"/>
    <w:rsid w:val="00692606"/>
    <w:rsid w:val="00692741"/>
    <w:rsid w:val="00693761"/>
    <w:rsid w:val="0069569B"/>
    <w:rsid w:val="00695987"/>
    <w:rsid w:val="00695F13"/>
    <w:rsid w:val="0069738E"/>
    <w:rsid w:val="006A0B97"/>
    <w:rsid w:val="006A4DA7"/>
    <w:rsid w:val="006A574B"/>
    <w:rsid w:val="006A591D"/>
    <w:rsid w:val="006A6C2C"/>
    <w:rsid w:val="006A714D"/>
    <w:rsid w:val="006B1083"/>
    <w:rsid w:val="006B2BB0"/>
    <w:rsid w:val="006B3000"/>
    <w:rsid w:val="006B3035"/>
    <w:rsid w:val="006B327C"/>
    <w:rsid w:val="006B5708"/>
    <w:rsid w:val="006B578D"/>
    <w:rsid w:val="006B6620"/>
    <w:rsid w:val="006B72D4"/>
    <w:rsid w:val="006B7B32"/>
    <w:rsid w:val="006C0D92"/>
    <w:rsid w:val="006C24F0"/>
    <w:rsid w:val="006C29D2"/>
    <w:rsid w:val="006C39A5"/>
    <w:rsid w:val="006C4837"/>
    <w:rsid w:val="006C4840"/>
    <w:rsid w:val="006C557C"/>
    <w:rsid w:val="006C5CF0"/>
    <w:rsid w:val="006C7081"/>
    <w:rsid w:val="006D12C4"/>
    <w:rsid w:val="006D2091"/>
    <w:rsid w:val="006D2565"/>
    <w:rsid w:val="006D3883"/>
    <w:rsid w:val="006D4454"/>
    <w:rsid w:val="006D6BCE"/>
    <w:rsid w:val="006E264C"/>
    <w:rsid w:val="006E4F48"/>
    <w:rsid w:val="006E4F4C"/>
    <w:rsid w:val="006E56D8"/>
    <w:rsid w:val="006E6493"/>
    <w:rsid w:val="006E68CA"/>
    <w:rsid w:val="006E74F5"/>
    <w:rsid w:val="006F0123"/>
    <w:rsid w:val="006F0376"/>
    <w:rsid w:val="006F0406"/>
    <w:rsid w:val="006F0A0E"/>
    <w:rsid w:val="006F3E26"/>
    <w:rsid w:val="006F6346"/>
    <w:rsid w:val="006F649A"/>
    <w:rsid w:val="006F6E6D"/>
    <w:rsid w:val="007020F6"/>
    <w:rsid w:val="0070242A"/>
    <w:rsid w:val="00702ACA"/>
    <w:rsid w:val="00703CE2"/>
    <w:rsid w:val="00704470"/>
    <w:rsid w:val="007044A1"/>
    <w:rsid w:val="0070592F"/>
    <w:rsid w:val="00705F9C"/>
    <w:rsid w:val="00706674"/>
    <w:rsid w:val="00707514"/>
    <w:rsid w:val="00707899"/>
    <w:rsid w:val="00710338"/>
    <w:rsid w:val="00710550"/>
    <w:rsid w:val="007120E9"/>
    <w:rsid w:val="00713826"/>
    <w:rsid w:val="007145D5"/>
    <w:rsid w:val="00714749"/>
    <w:rsid w:val="007149C1"/>
    <w:rsid w:val="00714DE1"/>
    <w:rsid w:val="007169C2"/>
    <w:rsid w:val="007179FD"/>
    <w:rsid w:val="007206CB"/>
    <w:rsid w:val="00721F0D"/>
    <w:rsid w:val="0072457A"/>
    <w:rsid w:val="00725450"/>
    <w:rsid w:val="00725FD1"/>
    <w:rsid w:val="00730B61"/>
    <w:rsid w:val="00734961"/>
    <w:rsid w:val="007351CF"/>
    <w:rsid w:val="00735D9E"/>
    <w:rsid w:val="00740FBC"/>
    <w:rsid w:val="00740FF9"/>
    <w:rsid w:val="0074253A"/>
    <w:rsid w:val="00742577"/>
    <w:rsid w:val="007445D9"/>
    <w:rsid w:val="00744D2F"/>
    <w:rsid w:val="00744E9D"/>
    <w:rsid w:val="00747DA0"/>
    <w:rsid w:val="00750522"/>
    <w:rsid w:val="00753718"/>
    <w:rsid w:val="00755929"/>
    <w:rsid w:val="00755B09"/>
    <w:rsid w:val="00755F18"/>
    <w:rsid w:val="00756176"/>
    <w:rsid w:val="00756A68"/>
    <w:rsid w:val="0076026F"/>
    <w:rsid w:val="0076064A"/>
    <w:rsid w:val="007611DC"/>
    <w:rsid w:val="00761DDA"/>
    <w:rsid w:val="00762A5D"/>
    <w:rsid w:val="00762E0E"/>
    <w:rsid w:val="0076333F"/>
    <w:rsid w:val="00764188"/>
    <w:rsid w:val="00764ED1"/>
    <w:rsid w:val="00764F2F"/>
    <w:rsid w:val="00767B20"/>
    <w:rsid w:val="00771254"/>
    <w:rsid w:val="007716B9"/>
    <w:rsid w:val="0077244D"/>
    <w:rsid w:val="00773F53"/>
    <w:rsid w:val="00774B0C"/>
    <w:rsid w:val="00774E44"/>
    <w:rsid w:val="00775501"/>
    <w:rsid w:val="0077582D"/>
    <w:rsid w:val="00776424"/>
    <w:rsid w:val="00776C92"/>
    <w:rsid w:val="00776F7F"/>
    <w:rsid w:val="00780BA6"/>
    <w:rsid w:val="00780CF5"/>
    <w:rsid w:val="007837CB"/>
    <w:rsid w:val="00785E7D"/>
    <w:rsid w:val="00786AAF"/>
    <w:rsid w:val="00786C3A"/>
    <w:rsid w:val="0078728B"/>
    <w:rsid w:val="007876F1"/>
    <w:rsid w:val="00790FD4"/>
    <w:rsid w:val="0079105C"/>
    <w:rsid w:val="00793173"/>
    <w:rsid w:val="007968BA"/>
    <w:rsid w:val="00796A0F"/>
    <w:rsid w:val="007A01D9"/>
    <w:rsid w:val="007A244A"/>
    <w:rsid w:val="007A3A05"/>
    <w:rsid w:val="007A452E"/>
    <w:rsid w:val="007A46D5"/>
    <w:rsid w:val="007A66CE"/>
    <w:rsid w:val="007A6A80"/>
    <w:rsid w:val="007B16B3"/>
    <w:rsid w:val="007B1850"/>
    <w:rsid w:val="007B5383"/>
    <w:rsid w:val="007B62B0"/>
    <w:rsid w:val="007B62D8"/>
    <w:rsid w:val="007B70C0"/>
    <w:rsid w:val="007B71F0"/>
    <w:rsid w:val="007B79AE"/>
    <w:rsid w:val="007C0B7D"/>
    <w:rsid w:val="007C0F04"/>
    <w:rsid w:val="007C187D"/>
    <w:rsid w:val="007C1BFB"/>
    <w:rsid w:val="007C2F39"/>
    <w:rsid w:val="007C5215"/>
    <w:rsid w:val="007C54BB"/>
    <w:rsid w:val="007C768E"/>
    <w:rsid w:val="007D1A82"/>
    <w:rsid w:val="007D2B5A"/>
    <w:rsid w:val="007D2B87"/>
    <w:rsid w:val="007D2BF7"/>
    <w:rsid w:val="007D34F5"/>
    <w:rsid w:val="007D4328"/>
    <w:rsid w:val="007D57F4"/>
    <w:rsid w:val="007D65C0"/>
    <w:rsid w:val="007E0B4C"/>
    <w:rsid w:val="007E1E7E"/>
    <w:rsid w:val="007E2065"/>
    <w:rsid w:val="007E38D4"/>
    <w:rsid w:val="007E3E14"/>
    <w:rsid w:val="007E465A"/>
    <w:rsid w:val="007E4C71"/>
    <w:rsid w:val="007E4CA9"/>
    <w:rsid w:val="007E5782"/>
    <w:rsid w:val="007E7ABB"/>
    <w:rsid w:val="007E7FDD"/>
    <w:rsid w:val="00800D5C"/>
    <w:rsid w:val="0080116D"/>
    <w:rsid w:val="008019E2"/>
    <w:rsid w:val="008020F4"/>
    <w:rsid w:val="0080252F"/>
    <w:rsid w:val="00803C7E"/>
    <w:rsid w:val="00806E86"/>
    <w:rsid w:val="008071B9"/>
    <w:rsid w:val="00807AF1"/>
    <w:rsid w:val="008109BA"/>
    <w:rsid w:val="0081379E"/>
    <w:rsid w:val="00814584"/>
    <w:rsid w:val="00814E36"/>
    <w:rsid w:val="0081754B"/>
    <w:rsid w:val="00820248"/>
    <w:rsid w:val="008203E0"/>
    <w:rsid w:val="00821542"/>
    <w:rsid w:val="008241DB"/>
    <w:rsid w:val="008256DA"/>
    <w:rsid w:val="00825C5C"/>
    <w:rsid w:val="00826524"/>
    <w:rsid w:val="00826525"/>
    <w:rsid w:val="00826D0B"/>
    <w:rsid w:val="00830EFE"/>
    <w:rsid w:val="00831B25"/>
    <w:rsid w:val="00832F30"/>
    <w:rsid w:val="008330E7"/>
    <w:rsid w:val="0083467B"/>
    <w:rsid w:val="00834DC9"/>
    <w:rsid w:val="00836727"/>
    <w:rsid w:val="00836D99"/>
    <w:rsid w:val="00841A3C"/>
    <w:rsid w:val="00842D2F"/>
    <w:rsid w:val="00843B72"/>
    <w:rsid w:val="00845B79"/>
    <w:rsid w:val="0084613C"/>
    <w:rsid w:val="00846236"/>
    <w:rsid w:val="00846ED1"/>
    <w:rsid w:val="00847831"/>
    <w:rsid w:val="00847FCE"/>
    <w:rsid w:val="00851956"/>
    <w:rsid w:val="00851CD8"/>
    <w:rsid w:val="0085402C"/>
    <w:rsid w:val="00855B44"/>
    <w:rsid w:val="00860A79"/>
    <w:rsid w:val="00860DBF"/>
    <w:rsid w:val="008613FE"/>
    <w:rsid w:val="008624B6"/>
    <w:rsid w:val="00862535"/>
    <w:rsid w:val="00862D9B"/>
    <w:rsid w:val="00863AB8"/>
    <w:rsid w:val="0086568B"/>
    <w:rsid w:val="00865CBF"/>
    <w:rsid w:val="00870B6C"/>
    <w:rsid w:val="008728B3"/>
    <w:rsid w:val="00872C86"/>
    <w:rsid w:val="00873320"/>
    <w:rsid w:val="00873655"/>
    <w:rsid w:val="0087743E"/>
    <w:rsid w:val="00880D16"/>
    <w:rsid w:val="00880F76"/>
    <w:rsid w:val="00881AC3"/>
    <w:rsid w:val="00884C42"/>
    <w:rsid w:val="00884CE8"/>
    <w:rsid w:val="008857F5"/>
    <w:rsid w:val="0089100F"/>
    <w:rsid w:val="00892AC3"/>
    <w:rsid w:val="00892EDF"/>
    <w:rsid w:val="00893276"/>
    <w:rsid w:val="00896EBF"/>
    <w:rsid w:val="008A156C"/>
    <w:rsid w:val="008A5C78"/>
    <w:rsid w:val="008A5C7A"/>
    <w:rsid w:val="008B0BB7"/>
    <w:rsid w:val="008B26DD"/>
    <w:rsid w:val="008B2B9F"/>
    <w:rsid w:val="008B49E8"/>
    <w:rsid w:val="008B4CF4"/>
    <w:rsid w:val="008B5114"/>
    <w:rsid w:val="008B689A"/>
    <w:rsid w:val="008B78CB"/>
    <w:rsid w:val="008C28F8"/>
    <w:rsid w:val="008C2DFD"/>
    <w:rsid w:val="008C32BA"/>
    <w:rsid w:val="008C3393"/>
    <w:rsid w:val="008C59CC"/>
    <w:rsid w:val="008C7ABD"/>
    <w:rsid w:val="008D238D"/>
    <w:rsid w:val="008D2FDB"/>
    <w:rsid w:val="008D34AD"/>
    <w:rsid w:val="008D465C"/>
    <w:rsid w:val="008D73E6"/>
    <w:rsid w:val="008E03D0"/>
    <w:rsid w:val="008E057C"/>
    <w:rsid w:val="008E0753"/>
    <w:rsid w:val="008E08C6"/>
    <w:rsid w:val="008E0B18"/>
    <w:rsid w:val="008E11A3"/>
    <w:rsid w:val="008E1DBC"/>
    <w:rsid w:val="008E224B"/>
    <w:rsid w:val="008E25FE"/>
    <w:rsid w:val="008E369C"/>
    <w:rsid w:val="008E3F21"/>
    <w:rsid w:val="008E404F"/>
    <w:rsid w:val="008E5405"/>
    <w:rsid w:val="008E540B"/>
    <w:rsid w:val="008E60D1"/>
    <w:rsid w:val="008E7F91"/>
    <w:rsid w:val="008F14F2"/>
    <w:rsid w:val="008F40DA"/>
    <w:rsid w:val="008F509F"/>
    <w:rsid w:val="008F6237"/>
    <w:rsid w:val="008F7478"/>
    <w:rsid w:val="00902654"/>
    <w:rsid w:val="00904673"/>
    <w:rsid w:val="00905295"/>
    <w:rsid w:val="00905F35"/>
    <w:rsid w:val="00906F7C"/>
    <w:rsid w:val="00912ABE"/>
    <w:rsid w:val="00913317"/>
    <w:rsid w:val="00916156"/>
    <w:rsid w:val="009161C1"/>
    <w:rsid w:val="00921BC6"/>
    <w:rsid w:val="009246AC"/>
    <w:rsid w:val="00924923"/>
    <w:rsid w:val="0092554A"/>
    <w:rsid w:val="00925722"/>
    <w:rsid w:val="00925BA5"/>
    <w:rsid w:val="009265E5"/>
    <w:rsid w:val="00927815"/>
    <w:rsid w:val="00935335"/>
    <w:rsid w:val="00936CF6"/>
    <w:rsid w:val="00936E57"/>
    <w:rsid w:val="0093796F"/>
    <w:rsid w:val="00937C32"/>
    <w:rsid w:val="00945EB7"/>
    <w:rsid w:val="009462A2"/>
    <w:rsid w:val="0094686F"/>
    <w:rsid w:val="00946B93"/>
    <w:rsid w:val="00947170"/>
    <w:rsid w:val="00950E81"/>
    <w:rsid w:val="00952113"/>
    <w:rsid w:val="00952D83"/>
    <w:rsid w:val="00952E7E"/>
    <w:rsid w:val="00954889"/>
    <w:rsid w:val="009566DE"/>
    <w:rsid w:val="0095716F"/>
    <w:rsid w:val="00960D19"/>
    <w:rsid w:val="009612F4"/>
    <w:rsid w:val="009614AE"/>
    <w:rsid w:val="009615C0"/>
    <w:rsid w:val="009619AA"/>
    <w:rsid w:val="00961DD8"/>
    <w:rsid w:val="00962040"/>
    <w:rsid w:val="009623B7"/>
    <w:rsid w:val="00962473"/>
    <w:rsid w:val="009629C0"/>
    <w:rsid w:val="0096569D"/>
    <w:rsid w:val="00965F34"/>
    <w:rsid w:val="009674C2"/>
    <w:rsid w:val="00971165"/>
    <w:rsid w:val="009718EE"/>
    <w:rsid w:val="00971AE7"/>
    <w:rsid w:val="00972D94"/>
    <w:rsid w:val="0097395E"/>
    <w:rsid w:val="00973C68"/>
    <w:rsid w:val="00974479"/>
    <w:rsid w:val="00975933"/>
    <w:rsid w:val="0098198A"/>
    <w:rsid w:val="00982331"/>
    <w:rsid w:val="00983611"/>
    <w:rsid w:val="009840EE"/>
    <w:rsid w:val="00984F72"/>
    <w:rsid w:val="0098649C"/>
    <w:rsid w:val="00991842"/>
    <w:rsid w:val="00991E25"/>
    <w:rsid w:val="00993501"/>
    <w:rsid w:val="00994D0A"/>
    <w:rsid w:val="00994F47"/>
    <w:rsid w:val="009950BE"/>
    <w:rsid w:val="009A0659"/>
    <w:rsid w:val="009A1508"/>
    <w:rsid w:val="009A16A9"/>
    <w:rsid w:val="009A171D"/>
    <w:rsid w:val="009A2E41"/>
    <w:rsid w:val="009A4354"/>
    <w:rsid w:val="009A52D8"/>
    <w:rsid w:val="009A7A2B"/>
    <w:rsid w:val="009A7F1F"/>
    <w:rsid w:val="009B1027"/>
    <w:rsid w:val="009B1246"/>
    <w:rsid w:val="009B1804"/>
    <w:rsid w:val="009B4C97"/>
    <w:rsid w:val="009B6B00"/>
    <w:rsid w:val="009B6D9C"/>
    <w:rsid w:val="009B7971"/>
    <w:rsid w:val="009B7E76"/>
    <w:rsid w:val="009B7F5F"/>
    <w:rsid w:val="009C0328"/>
    <w:rsid w:val="009C12D4"/>
    <w:rsid w:val="009C1796"/>
    <w:rsid w:val="009C1C13"/>
    <w:rsid w:val="009C22C9"/>
    <w:rsid w:val="009C310E"/>
    <w:rsid w:val="009C3A4C"/>
    <w:rsid w:val="009C5354"/>
    <w:rsid w:val="009C7BB2"/>
    <w:rsid w:val="009C7DCF"/>
    <w:rsid w:val="009D1BC3"/>
    <w:rsid w:val="009D1EF7"/>
    <w:rsid w:val="009D3824"/>
    <w:rsid w:val="009D43BF"/>
    <w:rsid w:val="009D4D41"/>
    <w:rsid w:val="009D537F"/>
    <w:rsid w:val="009D53BF"/>
    <w:rsid w:val="009D5562"/>
    <w:rsid w:val="009D5BA6"/>
    <w:rsid w:val="009D7452"/>
    <w:rsid w:val="009E18F6"/>
    <w:rsid w:val="009E2555"/>
    <w:rsid w:val="009E3E9F"/>
    <w:rsid w:val="009E3FA3"/>
    <w:rsid w:val="009E5EB7"/>
    <w:rsid w:val="009E605F"/>
    <w:rsid w:val="009E6068"/>
    <w:rsid w:val="009E64F6"/>
    <w:rsid w:val="009E68A1"/>
    <w:rsid w:val="009F0789"/>
    <w:rsid w:val="009F1161"/>
    <w:rsid w:val="009F1971"/>
    <w:rsid w:val="009F1F85"/>
    <w:rsid w:val="009F265F"/>
    <w:rsid w:val="009F2C13"/>
    <w:rsid w:val="009F4396"/>
    <w:rsid w:val="009F45D5"/>
    <w:rsid w:val="009F46E4"/>
    <w:rsid w:val="009F574E"/>
    <w:rsid w:val="009F60FF"/>
    <w:rsid w:val="009F65F3"/>
    <w:rsid w:val="009F66B2"/>
    <w:rsid w:val="009F7F17"/>
    <w:rsid w:val="00A01EEA"/>
    <w:rsid w:val="00A02E00"/>
    <w:rsid w:val="00A04473"/>
    <w:rsid w:val="00A05BE2"/>
    <w:rsid w:val="00A062D3"/>
    <w:rsid w:val="00A0774B"/>
    <w:rsid w:val="00A1020A"/>
    <w:rsid w:val="00A1136C"/>
    <w:rsid w:val="00A12DE9"/>
    <w:rsid w:val="00A14484"/>
    <w:rsid w:val="00A1491D"/>
    <w:rsid w:val="00A14D72"/>
    <w:rsid w:val="00A15C17"/>
    <w:rsid w:val="00A17F76"/>
    <w:rsid w:val="00A206F8"/>
    <w:rsid w:val="00A218D9"/>
    <w:rsid w:val="00A2326E"/>
    <w:rsid w:val="00A26E31"/>
    <w:rsid w:val="00A27EDA"/>
    <w:rsid w:val="00A3002B"/>
    <w:rsid w:val="00A33B2B"/>
    <w:rsid w:val="00A34BFC"/>
    <w:rsid w:val="00A3728B"/>
    <w:rsid w:val="00A40A3A"/>
    <w:rsid w:val="00A40E16"/>
    <w:rsid w:val="00A41AF9"/>
    <w:rsid w:val="00A427A9"/>
    <w:rsid w:val="00A43611"/>
    <w:rsid w:val="00A445EE"/>
    <w:rsid w:val="00A44ED3"/>
    <w:rsid w:val="00A4525A"/>
    <w:rsid w:val="00A45FC6"/>
    <w:rsid w:val="00A504DB"/>
    <w:rsid w:val="00A5133C"/>
    <w:rsid w:val="00A51356"/>
    <w:rsid w:val="00A54E40"/>
    <w:rsid w:val="00A566EC"/>
    <w:rsid w:val="00A56EB8"/>
    <w:rsid w:val="00A60391"/>
    <w:rsid w:val="00A60F6A"/>
    <w:rsid w:val="00A615D2"/>
    <w:rsid w:val="00A638E3"/>
    <w:rsid w:val="00A63CF3"/>
    <w:rsid w:val="00A64CE4"/>
    <w:rsid w:val="00A64DAE"/>
    <w:rsid w:val="00A657F8"/>
    <w:rsid w:val="00A65B15"/>
    <w:rsid w:val="00A664BE"/>
    <w:rsid w:val="00A67CF1"/>
    <w:rsid w:val="00A67E37"/>
    <w:rsid w:val="00A71E5F"/>
    <w:rsid w:val="00A7378A"/>
    <w:rsid w:val="00A75E50"/>
    <w:rsid w:val="00A76812"/>
    <w:rsid w:val="00A7785E"/>
    <w:rsid w:val="00A778BC"/>
    <w:rsid w:val="00A80B64"/>
    <w:rsid w:val="00A812C5"/>
    <w:rsid w:val="00A83605"/>
    <w:rsid w:val="00A83AF0"/>
    <w:rsid w:val="00A83DB5"/>
    <w:rsid w:val="00A84D89"/>
    <w:rsid w:val="00A867C2"/>
    <w:rsid w:val="00A8710B"/>
    <w:rsid w:val="00A878B9"/>
    <w:rsid w:val="00A9050B"/>
    <w:rsid w:val="00A911ED"/>
    <w:rsid w:val="00A91E6E"/>
    <w:rsid w:val="00A92D00"/>
    <w:rsid w:val="00A93210"/>
    <w:rsid w:val="00A943B1"/>
    <w:rsid w:val="00A96494"/>
    <w:rsid w:val="00A96B62"/>
    <w:rsid w:val="00AA04EF"/>
    <w:rsid w:val="00AA122A"/>
    <w:rsid w:val="00AA12B8"/>
    <w:rsid w:val="00AA15E4"/>
    <w:rsid w:val="00AA24B4"/>
    <w:rsid w:val="00AA5D4F"/>
    <w:rsid w:val="00AA60CE"/>
    <w:rsid w:val="00AA6496"/>
    <w:rsid w:val="00AA7543"/>
    <w:rsid w:val="00AB0393"/>
    <w:rsid w:val="00AB27B9"/>
    <w:rsid w:val="00AB300E"/>
    <w:rsid w:val="00AB334C"/>
    <w:rsid w:val="00AB3EA4"/>
    <w:rsid w:val="00AB447C"/>
    <w:rsid w:val="00AB52EF"/>
    <w:rsid w:val="00AB5D4B"/>
    <w:rsid w:val="00AB7766"/>
    <w:rsid w:val="00AB7D75"/>
    <w:rsid w:val="00AC1A47"/>
    <w:rsid w:val="00AC1EEB"/>
    <w:rsid w:val="00AC2644"/>
    <w:rsid w:val="00AC30C7"/>
    <w:rsid w:val="00AC3FF5"/>
    <w:rsid w:val="00AC47FF"/>
    <w:rsid w:val="00AD0016"/>
    <w:rsid w:val="00AD103C"/>
    <w:rsid w:val="00AD2D21"/>
    <w:rsid w:val="00AD3DEB"/>
    <w:rsid w:val="00AD421F"/>
    <w:rsid w:val="00AD53E4"/>
    <w:rsid w:val="00AD55EF"/>
    <w:rsid w:val="00AD5BDA"/>
    <w:rsid w:val="00AD6116"/>
    <w:rsid w:val="00AE1F5C"/>
    <w:rsid w:val="00AE2415"/>
    <w:rsid w:val="00AE3165"/>
    <w:rsid w:val="00AE3C84"/>
    <w:rsid w:val="00AE4128"/>
    <w:rsid w:val="00AE4CD8"/>
    <w:rsid w:val="00AE504D"/>
    <w:rsid w:val="00AE578A"/>
    <w:rsid w:val="00AE5A61"/>
    <w:rsid w:val="00AE6181"/>
    <w:rsid w:val="00AF04C5"/>
    <w:rsid w:val="00AF04DD"/>
    <w:rsid w:val="00AF14AA"/>
    <w:rsid w:val="00AF65F6"/>
    <w:rsid w:val="00AF7A17"/>
    <w:rsid w:val="00B021B3"/>
    <w:rsid w:val="00B02D67"/>
    <w:rsid w:val="00B052EF"/>
    <w:rsid w:val="00B05450"/>
    <w:rsid w:val="00B071C7"/>
    <w:rsid w:val="00B102D8"/>
    <w:rsid w:val="00B11C94"/>
    <w:rsid w:val="00B14298"/>
    <w:rsid w:val="00B1508A"/>
    <w:rsid w:val="00B15A79"/>
    <w:rsid w:val="00B16B20"/>
    <w:rsid w:val="00B17EA6"/>
    <w:rsid w:val="00B25D98"/>
    <w:rsid w:val="00B26F82"/>
    <w:rsid w:val="00B27508"/>
    <w:rsid w:val="00B305A5"/>
    <w:rsid w:val="00B32322"/>
    <w:rsid w:val="00B34091"/>
    <w:rsid w:val="00B34B4C"/>
    <w:rsid w:val="00B35BDD"/>
    <w:rsid w:val="00B360B9"/>
    <w:rsid w:val="00B40802"/>
    <w:rsid w:val="00B40814"/>
    <w:rsid w:val="00B41A74"/>
    <w:rsid w:val="00B42524"/>
    <w:rsid w:val="00B434B3"/>
    <w:rsid w:val="00B47781"/>
    <w:rsid w:val="00B5015B"/>
    <w:rsid w:val="00B517F6"/>
    <w:rsid w:val="00B5291B"/>
    <w:rsid w:val="00B5364E"/>
    <w:rsid w:val="00B53EC7"/>
    <w:rsid w:val="00B57353"/>
    <w:rsid w:val="00B65866"/>
    <w:rsid w:val="00B67D04"/>
    <w:rsid w:val="00B709E1"/>
    <w:rsid w:val="00B71C7E"/>
    <w:rsid w:val="00B728AB"/>
    <w:rsid w:val="00B72E6F"/>
    <w:rsid w:val="00B73706"/>
    <w:rsid w:val="00B74A12"/>
    <w:rsid w:val="00B755C1"/>
    <w:rsid w:val="00B81071"/>
    <w:rsid w:val="00B811F7"/>
    <w:rsid w:val="00B82FE5"/>
    <w:rsid w:val="00B83FE5"/>
    <w:rsid w:val="00B844A2"/>
    <w:rsid w:val="00B8623D"/>
    <w:rsid w:val="00B91B72"/>
    <w:rsid w:val="00B9274C"/>
    <w:rsid w:val="00B94C5B"/>
    <w:rsid w:val="00B95AB5"/>
    <w:rsid w:val="00B963F1"/>
    <w:rsid w:val="00B97C31"/>
    <w:rsid w:val="00B97F5E"/>
    <w:rsid w:val="00BA0821"/>
    <w:rsid w:val="00BA15E1"/>
    <w:rsid w:val="00BA40D4"/>
    <w:rsid w:val="00BA5817"/>
    <w:rsid w:val="00BA7E69"/>
    <w:rsid w:val="00BB240B"/>
    <w:rsid w:val="00BB281D"/>
    <w:rsid w:val="00BB4265"/>
    <w:rsid w:val="00BB62C0"/>
    <w:rsid w:val="00BC0D1F"/>
    <w:rsid w:val="00BC1273"/>
    <w:rsid w:val="00BC27D0"/>
    <w:rsid w:val="00BC3B2D"/>
    <w:rsid w:val="00BC4D15"/>
    <w:rsid w:val="00BD15E0"/>
    <w:rsid w:val="00BD399B"/>
    <w:rsid w:val="00BD3A23"/>
    <w:rsid w:val="00BD3B5D"/>
    <w:rsid w:val="00BD3E05"/>
    <w:rsid w:val="00BD3E99"/>
    <w:rsid w:val="00BD6108"/>
    <w:rsid w:val="00BD64F3"/>
    <w:rsid w:val="00BD681F"/>
    <w:rsid w:val="00BD6CAC"/>
    <w:rsid w:val="00BE10EF"/>
    <w:rsid w:val="00BE14D6"/>
    <w:rsid w:val="00BE2691"/>
    <w:rsid w:val="00BE2FDD"/>
    <w:rsid w:val="00BE3068"/>
    <w:rsid w:val="00BE3CA0"/>
    <w:rsid w:val="00BE476F"/>
    <w:rsid w:val="00BE482D"/>
    <w:rsid w:val="00BE566D"/>
    <w:rsid w:val="00BF206B"/>
    <w:rsid w:val="00BF26C7"/>
    <w:rsid w:val="00BF6808"/>
    <w:rsid w:val="00C00CF1"/>
    <w:rsid w:val="00C00F0A"/>
    <w:rsid w:val="00C0222D"/>
    <w:rsid w:val="00C03E06"/>
    <w:rsid w:val="00C072D8"/>
    <w:rsid w:val="00C16C4C"/>
    <w:rsid w:val="00C170FF"/>
    <w:rsid w:val="00C17D97"/>
    <w:rsid w:val="00C21F6C"/>
    <w:rsid w:val="00C230FF"/>
    <w:rsid w:val="00C24742"/>
    <w:rsid w:val="00C24813"/>
    <w:rsid w:val="00C25250"/>
    <w:rsid w:val="00C2690F"/>
    <w:rsid w:val="00C2700C"/>
    <w:rsid w:val="00C30B6F"/>
    <w:rsid w:val="00C40125"/>
    <w:rsid w:val="00C40C95"/>
    <w:rsid w:val="00C40EE8"/>
    <w:rsid w:val="00C416CC"/>
    <w:rsid w:val="00C42EFC"/>
    <w:rsid w:val="00C43DAE"/>
    <w:rsid w:val="00C4540E"/>
    <w:rsid w:val="00C45467"/>
    <w:rsid w:val="00C4572C"/>
    <w:rsid w:val="00C45D90"/>
    <w:rsid w:val="00C45F3F"/>
    <w:rsid w:val="00C4670B"/>
    <w:rsid w:val="00C46A78"/>
    <w:rsid w:val="00C46BA1"/>
    <w:rsid w:val="00C475DE"/>
    <w:rsid w:val="00C525F7"/>
    <w:rsid w:val="00C5391B"/>
    <w:rsid w:val="00C54EBB"/>
    <w:rsid w:val="00C55139"/>
    <w:rsid w:val="00C60778"/>
    <w:rsid w:val="00C61828"/>
    <w:rsid w:val="00C63099"/>
    <w:rsid w:val="00C63B6E"/>
    <w:rsid w:val="00C63C2F"/>
    <w:rsid w:val="00C648B3"/>
    <w:rsid w:val="00C7101E"/>
    <w:rsid w:val="00C7158D"/>
    <w:rsid w:val="00C71CCA"/>
    <w:rsid w:val="00C7219B"/>
    <w:rsid w:val="00C721F2"/>
    <w:rsid w:val="00C7258B"/>
    <w:rsid w:val="00C734D9"/>
    <w:rsid w:val="00C739EF"/>
    <w:rsid w:val="00C74D9D"/>
    <w:rsid w:val="00C75F93"/>
    <w:rsid w:val="00C80F15"/>
    <w:rsid w:val="00C81708"/>
    <w:rsid w:val="00C838D4"/>
    <w:rsid w:val="00C862CE"/>
    <w:rsid w:val="00C90A67"/>
    <w:rsid w:val="00C93D0E"/>
    <w:rsid w:val="00C93D70"/>
    <w:rsid w:val="00C94A17"/>
    <w:rsid w:val="00C94DEF"/>
    <w:rsid w:val="00C95110"/>
    <w:rsid w:val="00C96097"/>
    <w:rsid w:val="00C9636B"/>
    <w:rsid w:val="00C963A9"/>
    <w:rsid w:val="00C96CD8"/>
    <w:rsid w:val="00CA0C56"/>
    <w:rsid w:val="00CA0E0B"/>
    <w:rsid w:val="00CA1CD3"/>
    <w:rsid w:val="00CA28E1"/>
    <w:rsid w:val="00CA4420"/>
    <w:rsid w:val="00CA5B5A"/>
    <w:rsid w:val="00CA5DEF"/>
    <w:rsid w:val="00CA7E86"/>
    <w:rsid w:val="00CA7FA3"/>
    <w:rsid w:val="00CB7E4B"/>
    <w:rsid w:val="00CC2EA5"/>
    <w:rsid w:val="00CC3F91"/>
    <w:rsid w:val="00CC4649"/>
    <w:rsid w:val="00CC4DEA"/>
    <w:rsid w:val="00CC5B5F"/>
    <w:rsid w:val="00CC66B7"/>
    <w:rsid w:val="00CC6902"/>
    <w:rsid w:val="00CC7AAF"/>
    <w:rsid w:val="00CD01FC"/>
    <w:rsid w:val="00CD08CE"/>
    <w:rsid w:val="00CD0B14"/>
    <w:rsid w:val="00CD2B38"/>
    <w:rsid w:val="00CD2E58"/>
    <w:rsid w:val="00CD3924"/>
    <w:rsid w:val="00CD4EB1"/>
    <w:rsid w:val="00CD5633"/>
    <w:rsid w:val="00CD729C"/>
    <w:rsid w:val="00CE1DED"/>
    <w:rsid w:val="00CE2DFF"/>
    <w:rsid w:val="00CE3CCA"/>
    <w:rsid w:val="00CE4B9C"/>
    <w:rsid w:val="00CE5137"/>
    <w:rsid w:val="00CE57EC"/>
    <w:rsid w:val="00CE5BB9"/>
    <w:rsid w:val="00CE6037"/>
    <w:rsid w:val="00CF40F0"/>
    <w:rsid w:val="00CF4B68"/>
    <w:rsid w:val="00CF5710"/>
    <w:rsid w:val="00D00054"/>
    <w:rsid w:val="00D00598"/>
    <w:rsid w:val="00D009AE"/>
    <w:rsid w:val="00D0345A"/>
    <w:rsid w:val="00D03EC9"/>
    <w:rsid w:val="00D06459"/>
    <w:rsid w:val="00D06CEE"/>
    <w:rsid w:val="00D07A9F"/>
    <w:rsid w:val="00D07E71"/>
    <w:rsid w:val="00D07F11"/>
    <w:rsid w:val="00D1083E"/>
    <w:rsid w:val="00D117E2"/>
    <w:rsid w:val="00D135E2"/>
    <w:rsid w:val="00D14C4C"/>
    <w:rsid w:val="00D167E7"/>
    <w:rsid w:val="00D16CFE"/>
    <w:rsid w:val="00D17969"/>
    <w:rsid w:val="00D21165"/>
    <w:rsid w:val="00D237F0"/>
    <w:rsid w:val="00D23A24"/>
    <w:rsid w:val="00D2559E"/>
    <w:rsid w:val="00D263B9"/>
    <w:rsid w:val="00D26C7C"/>
    <w:rsid w:val="00D2715E"/>
    <w:rsid w:val="00D30DCE"/>
    <w:rsid w:val="00D32715"/>
    <w:rsid w:val="00D327F3"/>
    <w:rsid w:val="00D33A9E"/>
    <w:rsid w:val="00D351F7"/>
    <w:rsid w:val="00D359D0"/>
    <w:rsid w:val="00D35E81"/>
    <w:rsid w:val="00D379C6"/>
    <w:rsid w:val="00D37B56"/>
    <w:rsid w:val="00D37B77"/>
    <w:rsid w:val="00D449D9"/>
    <w:rsid w:val="00D44C5E"/>
    <w:rsid w:val="00D44F85"/>
    <w:rsid w:val="00D46155"/>
    <w:rsid w:val="00D461AB"/>
    <w:rsid w:val="00D4663D"/>
    <w:rsid w:val="00D468F8"/>
    <w:rsid w:val="00D4723C"/>
    <w:rsid w:val="00D5144B"/>
    <w:rsid w:val="00D514B7"/>
    <w:rsid w:val="00D52925"/>
    <w:rsid w:val="00D53D77"/>
    <w:rsid w:val="00D546B9"/>
    <w:rsid w:val="00D55F1E"/>
    <w:rsid w:val="00D56EFD"/>
    <w:rsid w:val="00D61594"/>
    <w:rsid w:val="00D619A8"/>
    <w:rsid w:val="00D619F8"/>
    <w:rsid w:val="00D6293D"/>
    <w:rsid w:val="00D6340F"/>
    <w:rsid w:val="00D644D3"/>
    <w:rsid w:val="00D650F3"/>
    <w:rsid w:val="00D6512F"/>
    <w:rsid w:val="00D66971"/>
    <w:rsid w:val="00D70ED2"/>
    <w:rsid w:val="00D74514"/>
    <w:rsid w:val="00D75683"/>
    <w:rsid w:val="00D77FA0"/>
    <w:rsid w:val="00D80F81"/>
    <w:rsid w:val="00D819D0"/>
    <w:rsid w:val="00D82048"/>
    <w:rsid w:val="00D82FF0"/>
    <w:rsid w:val="00D85F91"/>
    <w:rsid w:val="00D865DA"/>
    <w:rsid w:val="00D86D80"/>
    <w:rsid w:val="00D86EA7"/>
    <w:rsid w:val="00D87460"/>
    <w:rsid w:val="00D878F9"/>
    <w:rsid w:val="00D87F19"/>
    <w:rsid w:val="00D9063F"/>
    <w:rsid w:val="00D906F8"/>
    <w:rsid w:val="00D907F0"/>
    <w:rsid w:val="00D909C3"/>
    <w:rsid w:val="00D90D2F"/>
    <w:rsid w:val="00D91A33"/>
    <w:rsid w:val="00D9284B"/>
    <w:rsid w:val="00D9305B"/>
    <w:rsid w:val="00D939C5"/>
    <w:rsid w:val="00D956EB"/>
    <w:rsid w:val="00D979F9"/>
    <w:rsid w:val="00DA051B"/>
    <w:rsid w:val="00DA0644"/>
    <w:rsid w:val="00DA0E02"/>
    <w:rsid w:val="00DA3DD6"/>
    <w:rsid w:val="00DA3E93"/>
    <w:rsid w:val="00DA46EB"/>
    <w:rsid w:val="00DA58A6"/>
    <w:rsid w:val="00DA7D27"/>
    <w:rsid w:val="00DB0DAD"/>
    <w:rsid w:val="00DB1DB5"/>
    <w:rsid w:val="00DB5868"/>
    <w:rsid w:val="00DB6095"/>
    <w:rsid w:val="00DB63DE"/>
    <w:rsid w:val="00DB711C"/>
    <w:rsid w:val="00DB72B6"/>
    <w:rsid w:val="00DB76C4"/>
    <w:rsid w:val="00DC18A6"/>
    <w:rsid w:val="00DC2458"/>
    <w:rsid w:val="00DC402D"/>
    <w:rsid w:val="00DC6BA8"/>
    <w:rsid w:val="00DC7B0E"/>
    <w:rsid w:val="00DD0CFA"/>
    <w:rsid w:val="00DD0D2C"/>
    <w:rsid w:val="00DD36CF"/>
    <w:rsid w:val="00DD3ADB"/>
    <w:rsid w:val="00DD3E8C"/>
    <w:rsid w:val="00DD4EF5"/>
    <w:rsid w:val="00DD6CCD"/>
    <w:rsid w:val="00DD72C6"/>
    <w:rsid w:val="00DE037A"/>
    <w:rsid w:val="00DE045C"/>
    <w:rsid w:val="00DE04A2"/>
    <w:rsid w:val="00DE2939"/>
    <w:rsid w:val="00DE2EBB"/>
    <w:rsid w:val="00DE3683"/>
    <w:rsid w:val="00DE59A3"/>
    <w:rsid w:val="00DE67DE"/>
    <w:rsid w:val="00DE75A7"/>
    <w:rsid w:val="00DE7C9A"/>
    <w:rsid w:val="00DF4F5E"/>
    <w:rsid w:val="00DF51F1"/>
    <w:rsid w:val="00DF7C8F"/>
    <w:rsid w:val="00E0072F"/>
    <w:rsid w:val="00E0216D"/>
    <w:rsid w:val="00E0423A"/>
    <w:rsid w:val="00E058C3"/>
    <w:rsid w:val="00E05FFF"/>
    <w:rsid w:val="00E0699C"/>
    <w:rsid w:val="00E073CA"/>
    <w:rsid w:val="00E07536"/>
    <w:rsid w:val="00E11E69"/>
    <w:rsid w:val="00E12FF7"/>
    <w:rsid w:val="00E14C19"/>
    <w:rsid w:val="00E155BF"/>
    <w:rsid w:val="00E157B0"/>
    <w:rsid w:val="00E16EBF"/>
    <w:rsid w:val="00E17026"/>
    <w:rsid w:val="00E1796D"/>
    <w:rsid w:val="00E20E06"/>
    <w:rsid w:val="00E2306A"/>
    <w:rsid w:val="00E24B6E"/>
    <w:rsid w:val="00E305F2"/>
    <w:rsid w:val="00E3170E"/>
    <w:rsid w:val="00E33A0A"/>
    <w:rsid w:val="00E3463E"/>
    <w:rsid w:val="00E35096"/>
    <w:rsid w:val="00E36373"/>
    <w:rsid w:val="00E37021"/>
    <w:rsid w:val="00E37C6C"/>
    <w:rsid w:val="00E41267"/>
    <w:rsid w:val="00E413A0"/>
    <w:rsid w:val="00E428C7"/>
    <w:rsid w:val="00E429B4"/>
    <w:rsid w:val="00E46931"/>
    <w:rsid w:val="00E504DD"/>
    <w:rsid w:val="00E54B18"/>
    <w:rsid w:val="00E54B89"/>
    <w:rsid w:val="00E55E09"/>
    <w:rsid w:val="00E564A0"/>
    <w:rsid w:val="00E573D3"/>
    <w:rsid w:val="00E57D5F"/>
    <w:rsid w:val="00E6229D"/>
    <w:rsid w:val="00E6272C"/>
    <w:rsid w:val="00E65060"/>
    <w:rsid w:val="00E66724"/>
    <w:rsid w:val="00E66AC6"/>
    <w:rsid w:val="00E66C24"/>
    <w:rsid w:val="00E755A7"/>
    <w:rsid w:val="00E7588E"/>
    <w:rsid w:val="00E76729"/>
    <w:rsid w:val="00E77EA3"/>
    <w:rsid w:val="00E80E3E"/>
    <w:rsid w:val="00E82415"/>
    <w:rsid w:val="00E82E3D"/>
    <w:rsid w:val="00E841CB"/>
    <w:rsid w:val="00E85E64"/>
    <w:rsid w:val="00E86115"/>
    <w:rsid w:val="00E8626A"/>
    <w:rsid w:val="00E87A0F"/>
    <w:rsid w:val="00E87D5F"/>
    <w:rsid w:val="00E902ED"/>
    <w:rsid w:val="00E90554"/>
    <w:rsid w:val="00E922D5"/>
    <w:rsid w:val="00E92B1F"/>
    <w:rsid w:val="00E942F9"/>
    <w:rsid w:val="00E9467F"/>
    <w:rsid w:val="00E94712"/>
    <w:rsid w:val="00E97501"/>
    <w:rsid w:val="00EA08E8"/>
    <w:rsid w:val="00EA6445"/>
    <w:rsid w:val="00EA7DF8"/>
    <w:rsid w:val="00EB32BC"/>
    <w:rsid w:val="00EB461D"/>
    <w:rsid w:val="00EC005C"/>
    <w:rsid w:val="00EC0913"/>
    <w:rsid w:val="00EC0F2B"/>
    <w:rsid w:val="00EC19A7"/>
    <w:rsid w:val="00EC343E"/>
    <w:rsid w:val="00EC3ED7"/>
    <w:rsid w:val="00EC5473"/>
    <w:rsid w:val="00EC5669"/>
    <w:rsid w:val="00EC7072"/>
    <w:rsid w:val="00EC7469"/>
    <w:rsid w:val="00EC750E"/>
    <w:rsid w:val="00EC75C7"/>
    <w:rsid w:val="00EC7898"/>
    <w:rsid w:val="00EC7ACA"/>
    <w:rsid w:val="00EC7B52"/>
    <w:rsid w:val="00ED029F"/>
    <w:rsid w:val="00ED1CA8"/>
    <w:rsid w:val="00ED4DA5"/>
    <w:rsid w:val="00ED4ED6"/>
    <w:rsid w:val="00ED6D5B"/>
    <w:rsid w:val="00ED7169"/>
    <w:rsid w:val="00EE2543"/>
    <w:rsid w:val="00EE2EFD"/>
    <w:rsid w:val="00EE2F36"/>
    <w:rsid w:val="00EE3CFB"/>
    <w:rsid w:val="00EE7317"/>
    <w:rsid w:val="00EE7662"/>
    <w:rsid w:val="00EE7D97"/>
    <w:rsid w:val="00EF0E9E"/>
    <w:rsid w:val="00EF1576"/>
    <w:rsid w:val="00EF15B3"/>
    <w:rsid w:val="00EF1E80"/>
    <w:rsid w:val="00EF3B3F"/>
    <w:rsid w:val="00EF3D34"/>
    <w:rsid w:val="00F00219"/>
    <w:rsid w:val="00F00BA0"/>
    <w:rsid w:val="00F016E6"/>
    <w:rsid w:val="00F01BF8"/>
    <w:rsid w:val="00F048D9"/>
    <w:rsid w:val="00F06D9F"/>
    <w:rsid w:val="00F07DA0"/>
    <w:rsid w:val="00F10C53"/>
    <w:rsid w:val="00F11308"/>
    <w:rsid w:val="00F1512E"/>
    <w:rsid w:val="00F156E5"/>
    <w:rsid w:val="00F172BB"/>
    <w:rsid w:val="00F173B8"/>
    <w:rsid w:val="00F20BC8"/>
    <w:rsid w:val="00F21084"/>
    <w:rsid w:val="00F22F41"/>
    <w:rsid w:val="00F2440E"/>
    <w:rsid w:val="00F25B04"/>
    <w:rsid w:val="00F31122"/>
    <w:rsid w:val="00F31E63"/>
    <w:rsid w:val="00F349B2"/>
    <w:rsid w:val="00F35ED9"/>
    <w:rsid w:val="00F35F76"/>
    <w:rsid w:val="00F37C50"/>
    <w:rsid w:val="00F44537"/>
    <w:rsid w:val="00F458C6"/>
    <w:rsid w:val="00F47326"/>
    <w:rsid w:val="00F47928"/>
    <w:rsid w:val="00F47D3A"/>
    <w:rsid w:val="00F47E53"/>
    <w:rsid w:val="00F50111"/>
    <w:rsid w:val="00F5101D"/>
    <w:rsid w:val="00F5121F"/>
    <w:rsid w:val="00F51ACF"/>
    <w:rsid w:val="00F53A1E"/>
    <w:rsid w:val="00F53C2E"/>
    <w:rsid w:val="00F54801"/>
    <w:rsid w:val="00F550E8"/>
    <w:rsid w:val="00F567BD"/>
    <w:rsid w:val="00F56CE1"/>
    <w:rsid w:val="00F604C7"/>
    <w:rsid w:val="00F60F92"/>
    <w:rsid w:val="00F6294A"/>
    <w:rsid w:val="00F634D5"/>
    <w:rsid w:val="00F6444C"/>
    <w:rsid w:val="00F64A07"/>
    <w:rsid w:val="00F656F7"/>
    <w:rsid w:val="00F658D5"/>
    <w:rsid w:val="00F67B08"/>
    <w:rsid w:val="00F73162"/>
    <w:rsid w:val="00F7332D"/>
    <w:rsid w:val="00F7374F"/>
    <w:rsid w:val="00F74033"/>
    <w:rsid w:val="00F80162"/>
    <w:rsid w:val="00F81869"/>
    <w:rsid w:val="00F8246A"/>
    <w:rsid w:val="00F8517E"/>
    <w:rsid w:val="00F86830"/>
    <w:rsid w:val="00F90208"/>
    <w:rsid w:val="00F90D24"/>
    <w:rsid w:val="00F91E21"/>
    <w:rsid w:val="00F96107"/>
    <w:rsid w:val="00FA0CD0"/>
    <w:rsid w:val="00FA1237"/>
    <w:rsid w:val="00FA3254"/>
    <w:rsid w:val="00FA46C0"/>
    <w:rsid w:val="00FA4C49"/>
    <w:rsid w:val="00FA4DAE"/>
    <w:rsid w:val="00FA58BF"/>
    <w:rsid w:val="00FA6E6F"/>
    <w:rsid w:val="00FB101E"/>
    <w:rsid w:val="00FB15BC"/>
    <w:rsid w:val="00FB161A"/>
    <w:rsid w:val="00FB1CFC"/>
    <w:rsid w:val="00FB3658"/>
    <w:rsid w:val="00FB56E9"/>
    <w:rsid w:val="00FB60DE"/>
    <w:rsid w:val="00FB7108"/>
    <w:rsid w:val="00FC0004"/>
    <w:rsid w:val="00FC0B84"/>
    <w:rsid w:val="00FC0F15"/>
    <w:rsid w:val="00FC167D"/>
    <w:rsid w:val="00FC2946"/>
    <w:rsid w:val="00FC378E"/>
    <w:rsid w:val="00FC3CFE"/>
    <w:rsid w:val="00FC3E74"/>
    <w:rsid w:val="00FC5D72"/>
    <w:rsid w:val="00FD0687"/>
    <w:rsid w:val="00FD1094"/>
    <w:rsid w:val="00FD3A65"/>
    <w:rsid w:val="00FD477E"/>
    <w:rsid w:val="00FD57DA"/>
    <w:rsid w:val="00FD6B8B"/>
    <w:rsid w:val="00FD7181"/>
    <w:rsid w:val="00FD74FA"/>
    <w:rsid w:val="00FE0D15"/>
    <w:rsid w:val="00FE1979"/>
    <w:rsid w:val="00FE43BD"/>
    <w:rsid w:val="00FE6C87"/>
    <w:rsid w:val="00FE7E0B"/>
    <w:rsid w:val="00FF04F4"/>
    <w:rsid w:val="00FF22D9"/>
    <w:rsid w:val="00FF4972"/>
    <w:rsid w:val="00FF49DE"/>
    <w:rsid w:val="00FF5165"/>
    <w:rsid w:val="00FF6578"/>
    <w:rsid w:val="00FF6CE7"/>
    <w:rsid w:val="00FF7458"/>
    <w:rsid w:val="00FF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o:colormru v:ext="edit" colors="#ddd,#f8f8f8,#eaeaea"/>
    </o:shapedefaults>
    <o:shapelayout v:ext="edit">
      <o:idmap v:ext="edit" data="2"/>
    </o:shapelayout>
  </w:shapeDefaults>
  <w:decimalSymbol w:val=","/>
  <w:listSeparator w:val=";"/>
  <w14:docId w14:val="0E06C67D"/>
  <w15:docId w15:val="{7BA5F41B-2796-4868-A227-FA9125445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00FD"/>
    <w:rPr>
      <w:sz w:val="24"/>
      <w:szCs w:val="24"/>
    </w:rPr>
  </w:style>
  <w:style w:type="paragraph" w:styleId="Ttulo1">
    <w:name w:val="heading 1"/>
    <w:aliases w:val="Title 1 + Justificado,Title 1"/>
    <w:basedOn w:val="Normal"/>
    <w:next w:val="Normativo"/>
    <w:link w:val="Ttulo1Char"/>
    <w:qFormat/>
    <w:rsid w:val="003700FD"/>
    <w:pPr>
      <w:keepNext/>
      <w:spacing w:before="120" w:after="80"/>
      <w:outlineLvl w:val="0"/>
    </w:pPr>
    <w:rPr>
      <w:rFonts w:ascii="Arial" w:hAnsi="Arial" w:cs="Arial"/>
      <w:b/>
      <w:bCs/>
      <w:kern w:val="32"/>
      <w:sz w:val="22"/>
      <w:szCs w:val="32"/>
      <w:u w:val="single"/>
    </w:rPr>
  </w:style>
  <w:style w:type="paragraph" w:styleId="Ttulo2">
    <w:name w:val="heading 2"/>
    <w:basedOn w:val="Normal"/>
    <w:next w:val="Normal"/>
    <w:qFormat/>
    <w:rsid w:val="003700FD"/>
    <w:pPr>
      <w:keepNext/>
      <w:outlineLvl w:val="1"/>
    </w:pPr>
    <w:rPr>
      <w:rFonts w:ascii="Arial" w:hAnsi="Arial"/>
      <w:color w:val="DDDDDD"/>
      <w:sz w:val="96"/>
    </w:rPr>
  </w:style>
  <w:style w:type="paragraph" w:styleId="Ttulo3">
    <w:name w:val="heading 3"/>
    <w:basedOn w:val="Normal"/>
    <w:next w:val="Normal"/>
    <w:qFormat/>
    <w:rsid w:val="003700FD"/>
    <w:pPr>
      <w:keepNext/>
      <w:framePr w:w="7740" w:h="1260" w:hSpace="180" w:wrap="around" w:vAnchor="text" w:hAnchor="page" w:x="2484" w:y="-8052" w:anchorLock="1"/>
      <w:shd w:val="solid" w:color="FFFFFF" w:fill="FFFFFF"/>
      <w:outlineLvl w:val="2"/>
    </w:pPr>
    <w:rPr>
      <w:rFonts w:ascii="Arial" w:hAnsi="Arial"/>
      <w:color w:val="DDDDDD"/>
      <w:sz w:val="96"/>
    </w:rPr>
  </w:style>
  <w:style w:type="paragraph" w:styleId="Ttulo4">
    <w:name w:val="heading 4"/>
    <w:basedOn w:val="Normal"/>
    <w:next w:val="Normal"/>
    <w:qFormat/>
    <w:rsid w:val="003700FD"/>
    <w:pPr>
      <w:keepNext/>
      <w:jc w:val="center"/>
      <w:outlineLvl w:val="3"/>
    </w:pPr>
    <w:rPr>
      <w:rFonts w:ascii="Arial" w:hAnsi="Arial" w:cs="Arial"/>
      <w:b/>
      <w:bCs/>
      <w:sz w:val="36"/>
    </w:rPr>
  </w:style>
  <w:style w:type="paragraph" w:styleId="Ttulo5">
    <w:name w:val="heading 5"/>
    <w:basedOn w:val="Normal"/>
    <w:next w:val="Normal"/>
    <w:qFormat/>
    <w:rsid w:val="003700FD"/>
    <w:pPr>
      <w:keepNext/>
      <w:numPr>
        <w:ilvl w:val="4"/>
        <w:numId w:val="1"/>
      </w:numPr>
      <w:jc w:val="center"/>
      <w:outlineLvl w:val="4"/>
    </w:pPr>
    <w:rPr>
      <w:rFonts w:ascii="Arial" w:hAnsi="Arial" w:cs="Arial"/>
      <w:b/>
      <w:bCs/>
    </w:rPr>
  </w:style>
  <w:style w:type="paragraph" w:styleId="Ttulo6">
    <w:name w:val="heading 6"/>
    <w:basedOn w:val="Normal"/>
    <w:next w:val="Normal"/>
    <w:qFormat/>
    <w:rsid w:val="003700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3700FD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3700FD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700FD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">
    <w:name w:val="Tabela"/>
    <w:basedOn w:val="Normal"/>
    <w:rsid w:val="003700FD"/>
    <w:pPr>
      <w:jc w:val="center"/>
    </w:pPr>
    <w:rPr>
      <w:rFonts w:ascii="Arial" w:hAnsi="Arial" w:cs="Arial"/>
      <w:sz w:val="20"/>
    </w:rPr>
  </w:style>
  <w:style w:type="paragraph" w:styleId="Rodap">
    <w:name w:val="footer"/>
    <w:basedOn w:val="Normal"/>
    <w:link w:val="RodapChar"/>
    <w:uiPriority w:val="99"/>
    <w:rsid w:val="003700FD"/>
    <w:pPr>
      <w:tabs>
        <w:tab w:val="center" w:pos="4419"/>
        <w:tab w:val="right" w:pos="8838"/>
      </w:tabs>
    </w:pPr>
    <w:rPr>
      <w:rFonts w:ascii="Arial" w:hAnsi="Arial"/>
      <w:sz w:val="16"/>
    </w:rPr>
  </w:style>
  <w:style w:type="character" w:styleId="Nmerodepgina">
    <w:name w:val="page number"/>
    <w:basedOn w:val="Fontepargpadro"/>
    <w:rsid w:val="003700FD"/>
    <w:rPr>
      <w:rFonts w:ascii="Arial" w:hAnsi="Arial"/>
      <w:sz w:val="20"/>
    </w:rPr>
  </w:style>
  <w:style w:type="character" w:styleId="Hyperlink">
    <w:name w:val="Hyperlink"/>
    <w:basedOn w:val="Fontepargpadro"/>
    <w:uiPriority w:val="99"/>
    <w:rsid w:val="003700FD"/>
    <w:rPr>
      <w:rFonts w:ascii="Arial" w:hAnsi="Arial"/>
      <w:color w:val="0000FF"/>
      <w:sz w:val="20"/>
      <w:u w:val="single"/>
    </w:rPr>
  </w:style>
  <w:style w:type="character" w:styleId="Refdecomentrio">
    <w:name w:val="annotation reference"/>
    <w:basedOn w:val="Fontepargpadro"/>
    <w:semiHidden/>
    <w:rsid w:val="003700FD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rsid w:val="003700FD"/>
    <w:rPr>
      <w:rFonts w:ascii="Arial" w:hAnsi="Arial"/>
      <w:sz w:val="18"/>
      <w:szCs w:val="20"/>
    </w:rPr>
  </w:style>
  <w:style w:type="paragraph" w:styleId="Textodenotaderodap">
    <w:name w:val="footnote text"/>
    <w:basedOn w:val="Normal"/>
    <w:link w:val="TextodenotaderodapChar"/>
    <w:semiHidden/>
    <w:rsid w:val="003700FD"/>
    <w:rPr>
      <w:rFonts w:ascii="Arial" w:hAnsi="Arial"/>
      <w:sz w:val="16"/>
      <w:szCs w:val="20"/>
    </w:rPr>
  </w:style>
  <w:style w:type="character" w:styleId="Refdenotaderodap">
    <w:name w:val="footnote reference"/>
    <w:basedOn w:val="Fontepargpadro"/>
    <w:semiHidden/>
    <w:rsid w:val="003700FD"/>
    <w:rPr>
      <w:rFonts w:ascii="Arial" w:hAnsi="Arial"/>
      <w:sz w:val="20"/>
      <w:vertAlign w:val="superscript"/>
    </w:rPr>
  </w:style>
  <w:style w:type="paragraph" w:customStyle="1" w:styleId="Normativo2">
    <w:name w:val="Normativo 2"/>
    <w:basedOn w:val="Normativo"/>
    <w:rsid w:val="003700FD"/>
    <w:pPr>
      <w:tabs>
        <w:tab w:val="clear" w:pos="181"/>
        <w:tab w:val="num" w:pos="1920"/>
      </w:tabs>
    </w:pPr>
  </w:style>
  <w:style w:type="paragraph" w:customStyle="1" w:styleId="Normativo">
    <w:name w:val="Normativo"/>
    <w:link w:val="NormativoChar"/>
    <w:uiPriority w:val="99"/>
    <w:rsid w:val="003700FD"/>
    <w:pPr>
      <w:tabs>
        <w:tab w:val="left" w:pos="181"/>
      </w:tabs>
    </w:pPr>
    <w:rPr>
      <w:rFonts w:ascii="Arial" w:hAnsi="Arial"/>
    </w:rPr>
  </w:style>
  <w:style w:type="paragraph" w:customStyle="1" w:styleId="Normativo3">
    <w:name w:val="Normativo 3"/>
    <w:basedOn w:val="Normativo"/>
    <w:rsid w:val="003700FD"/>
    <w:pPr>
      <w:tabs>
        <w:tab w:val="clear" w:pos="181"/>
      </w:tabs>
    </w:pPr>
  </w:style>
  <w:style w:type="paragraph" w:customStyle="1" w:styleId="Normativo4">
    <w:name w:val="Normativo 4"/>
    <w:basedOn w:val="Normativo3"/>
    <w:rsid w:val="003700FD"/>
    <w:pPr>
      <w:numPr>
        <w:ilvl w:val="3"/>
        <w:numId w:val="2"/>
      </w:numPr>
      <w:tabs>
        <w:tab w:val="left" w:pos="900"/>
      </w:tabs>
    </w:pPr>
  </w:style>
  <w:style w:type="paragraph" w:customStyle="1" w:styleId="Figura">
    <w:name w:val="Figura"/>
    <w:basedOn w:val="Normal"/>
    <w:rsid w:val="003700FD"/>
    <w:pPr>
      <w:spacing w:before="120"/>
      <w:jc w:val="center"/>
    </w:pPr>
    <w:rPr>
      <w:rFonts w:ascii="Arial" w:hAnsi="Arial" w:cs="Arial"/>
      <w:sz w:val="20"/>
    </w:rPr>
  </w:style>
  <w:style w:type="paragraph" w:styleId="Cabealho">
    <w:name w:val="header"/>
    <w:basedOn w:val="Normal"/>
    <w:rsid w:val="003700FD"/>
    <w:pPr>
      <w:tabs>
        <w:tab w:val="center" w:pos="4419"/>
        <w:tab w:val="right" w:pos="8838"/>
      </w:tabs>
    </w:pPr>
  </w:style>
  <w:style w:type="character" w:styleId="HiperlinkVisitado">
    <w:name w:val="FollowedHyperlink"/>
    <w:basedOn w:val="Fontepargpadro"/>
    <w:rsid w:val="003700FD"/>
    <w:rPr>
      <w:color w:val="800080"/>
      <w:u w:val="single"/>
    </w:rPr>
  </w:style>
  <w:style w:type="paragraph" w:customStyle="1" w:styleId="TabelaInicial">
    <w:name w:val="Tabela Inicial"/>
    <w:basedOn w:val="Tabela"/>
    <w:rsid w:val="003700FD"/>
    <w:pPr>
      <w:jc w:val="left"/>
    </w:pPr>
    <w:rPr>
      <w:b/>
      <w:bCs/>
    </w:rPr>
  </w:style>
  <w:style w:type="paragraph" w:styleId="Textodebalo">
    <w:name w:val="Balloon Text"/>
    <w:basedOn w:val="Normal"/>
    <w:link w:val="TextodebaloChar"/>
    <w:rsid w:val="00A8360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8360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A8360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B41A7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pple-converted-space">
    <w:name w:val="apple-converted-space"/>
    <w:basedOn w:val="Fontepargpadro"/>
    <w:rsid w:val="003C05C0"/>
  </w:style>
  <w:style w:type="paragraph" w:styleId="NormalWeb">
    <w:name w:val="Normal (Web)"/>
    <w:basedOn w:val="Normal"/>
    <w:uiPriority w:val="99"/>
    <w:unhideWhenUsed/>
    <w:rsid w:val="002F6A7D"/>
    <w:pPr>
      <w:spacing w:before="100" w:beforeAutospacing="1" w:after="100" w:afterAutospacing="1"/>
    </w:pPr>
  </w:style>
  <w:style w:type="table" w:styleId="Tabelacomgrade">
    <w:name w:val="Table Grid"/>
    <w:basedOn w:val="Tabelanormal"/>
    <w:rsid w:val="00D034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aliases w:val="Title 1 + Justificado Char,Title 1 Char"/>
    <w:basedOn w:val="Fontepargpadro"/>
    <w:link w:val="Ttulo1"/>
    <w:locked/>
    <w:rsid w:val="001A43C2"/>
    <w:rPr>
      <w:rFonts w:ascii="Arial" w:hAnsi="Arial" w:cs="Arial"/>
      <w:b/>
      <w:bCs/>
      <w:kern w:val="32"/>
      <w:sz w:val="22"/>
      <w:szCs w:val="32"/>
      <w:u w:val="single"/>
    </w:rPr>
  </w:style>
  <w:style w:type="character" w:customStyle="1" w:styleId="RodapChar">
    <w:name w:val="Rodapé Char"/>
    <w:basedOn w:val="Fontepargpadro"/>
    <w:link w:val="Rodap"/>
    <w:uiPriority w:val="99"/>
    <w:locked/>
    <w:rsid w:val="001A43C2"/>
    <w:rPr>
      <w:rFonts w:ascii="Arial" w:hAnsi="Arial"/>
      <w:sz w:val="16"/>
      <w:szCs w:val="24"/>
    </w:rPr>
  </w:style>
  <w:style w:type="paragraph" w:styleId="SemEspaamento">
    <w:name w:val="No Spacing"/>
    <w:uiPriority w:val="1"/>
    <w:qFormat/>
    <w:rsid w:val="005D2757"/>
    <w:rPr>
      <w:rFonts w:ascii="Calibri" w:eastAsia="Calibri" w:hAnsi="Calibri"/>
      <w:sz w:val="22"/>
      <w:szCs w:val="22"/>
      <w:lang w:eastAsia="en-US"/>
    </w:rPr>
  </w:style>
  <w:style w:type="character" w:customStyle="1" w:styleId="NormativoChar">
    <w:name w:val="Normativo Char"/>
    <w:link w:val="Normativo"/>
    <w:uiPriority w:val="99"/>
    <w:locked/>
    <w:rsid w:val="00AF7A17"/>
    <w:rPr>
      <w:rFonts w:ascii="Arial" w:hAnsi="Arial"/>
    </w:rPr>
  </w:style>
  <w:style w:type="paragraph" w:customStyle="1" w:styleId="Bullet">
    <w:name w:val="Bullet"/>
    <w:basedOn w:val="Normal"/>
    <w:rsid w:val="009B7F5F"/>
    <w:pPr>
      <w:tabs>
        <w:tab w:val="num" w:pos="360"/>
      </w:tabs>
      <w:ind w:left="357" w:hanging="357"/>
    </w:pPr>
    <w:rPr>
      <w:rFonts w:ascii="Arial" w:hAnsi="Arial" w:cs="Arial"/>
      <w:sz w:val="20"/>
    </w:rPr>
  </w:style>
  <w:style w:type="paragraph" w:customStyle="1" w:styleId="Normativo-texto">
    <w:name w:val="Normativo - texto"/>
    <w:basedOn w:val="Normal"/>
    <w:qFormat/>
    <w:rsid w:val="00916156"/>
    <w:pPr>
      <w:spacing w:before="80" w:after="120" w:line="360" w:lineRule="auto"/>
      <w:ind w:firstLine="397"/>
      <w:jc w:val="both"/>
    </w:pPr>
    <w:rPr>
      <w:rFonts w:ascii="Arial" w:hAnsi="Arial"/>
      <w:sz w:val="2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A17F76"/>
    <w:rPr>
      <w:rFonts w:ascii="Arial" w:hAnsi="Arial"/>
      <w:sz w:val="16"/>
    </w:rPr>
  </w:style>
  <w:style w:type="paragraph" w:styleId="Reviso">
    <w:name w:val="Revision"/>
    <w:hidden/>
    <w:uiPriority w:val="99"/>
    <w:semiHidden/>
    <w:rsid w:val="001A109A"/>
    <w:rPr>
      <w:sz w:val="24"/>
      <w:szCs w:val="24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00232D"/>
    <w:rPr>
      <w:rFonts w:ascii="Times New Roman" w:hAnsi="Times New Roman"/>
      <w:b/>
      <w:bCs/>
      <w:sz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00232D"/>
    <w:rPr>
      <w:rFonts w:ascii="Arial" w:hAnsi="Arial"/>
      <w:sz w:val="18"/>
    </w:rPr>
  </w:style>
  <w:style w:type="character" w:customStyle="1" w:styleId="AssuntodocomentrioChar">
    <w:name w:val="Assunto do comentário Char"/>
    <w:basedOn w:val="TextodecomentrioChar"/>
    <w:link w:val="Assuntodocomentrio"/>
    <w:rsid w:val="0000232D"/>
    <w:rPr>
      <w:rFonts w:ascii="Arial" w:hAnsi="Arial"/>
      <w:b/>
      <w:bCs/>
      <w:sz w:val="18"/>
    </w:rPr>
  </w:style>
  <w:style w:type="paragraph" w:customStyle="1" w:styleId="Normativoquaternrio">
    <w:name w:val="Normativo quaternário"/>
    <w:basedOn w:val="Normal"/>
    <w:qFormat/>
    <w:rsid w:val="00776C92"/>
    <w:pPr>
      <w:numPr>
        <w:numId w:val="3"/>
      </w:numPr>
      <w:spacing w:after="200" w:line="276" w:lineRule="auto"/>
      <w:jc w:val="both"/>
    </w:pPr>
    <w:rPr>
      <w:rFonts w:ascii="Arial" w:hAnsi="Arial" w:cs="Arial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D61594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6D6BCE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5E5B" w:themeColor="accent1" w:themeShade="BF"/>
      <w:kern w:val="0"/>
      <w:sz w:val="32"/>
      <w:u w:val="none"/>
    </w:rPr>
  </w:style>
  <w:style w:type="paragraph" w:styleId="Sumrio1">
    <w:name w:val="toc 1"/>
    <w:basedOn w:val="Normal"/>
    <w:next w:val="Normal"/>
    <w:autoRedefine/>
    <w:uiPriority w:val="39"/>
    <w:unhideWhenUsed/>
    <w:rsid w:val="00C963A9"/>
    <w:pPr>
      <w:tabs>
        <w:tab w:val="left" w:pos="440"/>
        <w:tab w:val="right" w:leader="dot" w:pos="10196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D6BCE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6D6BC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ui-provider">
    <w:name w:val="ui-provider"/>
    <w:basedOn w:val="Fontepargpadro"/>
    <w:rsid w:val="003E55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98828">
          <w:marLeft w:val="13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3012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8563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1244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342664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0980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2926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3214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47769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8169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18615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47567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9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5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049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39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831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92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7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35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76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603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18144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30755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2013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9915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041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0668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8819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01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6400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564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95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465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838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603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82468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8574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4796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9785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769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7789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1389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51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1070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14484">
          <w:marLeft w:val="13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2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0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3329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4524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7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0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0719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3164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0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jeferson.rosario@vale.com" TargetMode="External"/><Relationship Id="rId18" Type="http://schemas.openxmlformats.org/officeDocument/2006/relationships/hyperlink" Target="mailto:C0684334@vale.com" TargetMode="External"/><Relationship Id="rId26" Type="http://schemas.openxmlformats.org/officeDocument/2006/relationships/hyperlink" Target="mailto:mario.azevedo@vale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sergio.reis@vale.com" TargetMode="Externa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C0686963@vale.com" TargetMode="External"/><Relationship Id="rId17" Type="http://schemas.openxmlformats.org/officeDocument/2006/relationships/hyperlink" Target="mailto:C0658981@vale.com" TargetMode="External"/><Relationship Id="rId25" Type="http://schemas.openxmlformats.org/officeDocument/2006/relationships/hyperlink" Target="mailto:flavio.bezzi@vale.com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lobalvale.sharepoint.com/:u:/r/sites/EngenhariadeProduto-TelecomVale2/SitePages/Peer-Review-de-Change-Engenharia.aspx?csf=1&amp;web=1&amp;e=AUTjFG" TargetMode="External"/><Relationship Id="rId20" Type="http://schemas.openxmlformats.org/officeDocument/2006/relationships/hyperlink" Target="mailto:Ennio.Martinez@vale.com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0686963@vale.com" TargetMode="External"/><Relationship Id="rId24" Type="http://schemas.openxmlformats.org/officeDocument/2006/relationships/hyperlink" Target="mailto:Leonardo.Varanda@vale.com" TargetMode="External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hyperlink" Target="https://vale.service-now.com/sys_attachment.do?sys_id=bcc63b271b0e8d50fe33da8ee54bcb31&amp;sysparm_this_url=sc_cat_item.do?sys_id=4fb9b1bc1b276c103a8185dde54bcb0a&amp;sysparm_record_list=nameCONTAINSconfigure%5Esc_catalogs%3DNULL%5EORsc_catalogsDOES+NOT+CONTAIN0b22fd2ad7021100b9a5c7400e610319%5EORDERBYorder&amp;sysparm_record_row=2&amp;sysparm_record_rows=2&amp;sysparm_record_target=sc_cat_item" TargetMode="External"/><Relationship Id="rId23" Type="http://schemas.openxmlformats.org/officeDocument/2006/relationships/hyperlink" Target="mailto:C0484139@vale.com" TargetMode="Externa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mailto:C0652181@vale.com" TargetMode="External"/><Relationship Id="rId31" Type="http://schemas.openxmlformats.org/officeDocument/2006/relationships/hyperlink" Target="https://vale.leanix.net/ValeProduction/diagrams/freedraw/4612050c-16be-48a4-a860-0249a7a4b473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jocimar.batista@vale.com" TargetMode="External"/><Relationship Id="rId22" Type="http://schemas.openxmlformats.org/officeDocument/2006/relationships/hyperlink" Target="mailto:Murray.Souza@vale.com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01525746.CVRD\Configura&#231;&#245;es%20locais\Temporary%20Internet%20Files\Content.Outlook\4GYI8BKQ\2009_03_09%20-%20AutoNorm.dot" TargetMode="External"/></Relationships>
</file>

<file path=word/theme/theme1.xml><?xml version="1.0" encoding="utf-8"?>
<a:theme xmlns:a="http://schemas.openxmlformats.org/drawingml/2006/main" name="Tema do Office">
  <a:themeElements>
    <a:clrScheme name="Vale">
      <a:dk1>
        <a:srgbClr val="474747"/>
      </a:dk1>
      <a:lt1>
        <a:srgbClr val="FFFFFF"/>
      </a:lt1>
      <a:dk2>
        <a:srgbClr val="007E7A"/>
      </a:dk2>
      <a:lt2>
        <a:srgbClr val="808080"/>
      </a:lt2>
      <a:accent1>
        <a:srgbClr val="007E7A"/>
      </a:accent1>
      <a:accent2>
        <a:srgbClr val="EDB111"/>
      </a:accent2>
      <a:accent3>
        <a:srgbClr val="69BE28"/>
      </a:accent3>
      <a:accent4>
        <a:srgbClr val="F4D070"/>
      </a:accent4>
      <a:accent5>
        <a:srgbClr val="A5D87E"/>
      </a:accent5>
      <a:accent6>
        <a:srgbClr val="808080"/>
      </a:accent6>
      <a:hlink>
        <a:srgbClr val="000000"/>
      </a:hlink>
      <a:folHlink>
        <a:srgbClr val="00000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_ip_UnifiedCompliancePolicyUIAction xmlns="http://schemas.microsoft.com/sharepoint/v3" xsi:nil="true"/>
    <_ip_UnifiedCompliancePolicyProperties xmlns="http://schemas.microsoft.com/sharepoint/v3" xsi:nil="true"/>
    <TaxCatchAll xmlns="e1243c04-3538-428a-a403-d0f134583415" xsi:nil="true"/>
    <lcf76f155ced4ddcb4097134ff3c332f xmlns="43320314-b520-4e51-bafd-cdc06fa6759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02690555365FB4B91A4EA0354382253" ma:contentTypeVersion="20" ma:contentTypeDescription="Crie um novo documento." ma:contentTypeScope="" ma:versionID="99f94d1f8b0293a5b3456d09f05c46ce">
  <xsd:schema xmlns:xsd="http://www.w3.org/2001/XMLSchema" xmlns:xs="http://www.w3.org/2001/XMLSchema" xmlns:p="http://schemas.microsoft.com/office/2006/metadata/properties" xmlns:ns1="http://schemas.microsoft.com/sharepoint/v3" xmlns:ns2="43320314-b520-4e51-bafd-cdc06fa67598" xmlns:ns3="e1243c04-3538-428a-a403-d0f134583415" targetNamespace="http://schemas.microsoft.com/office/2006/metadata/properties" ma:root="true" ma:fieldsID="ec031b98c0386f911595386bb3afde56" ns1:_="" ns2:_="" ns3:_="">
    <xsd:import namespace="http://schemas.microsoft.com/sharepoint/v3"/>
    <xsd:import namespace="43320314-b520-4e51-bafd-cdc06fa67598"/>
    <xsd:import namespace="e1243c04-3538-428a-a403-d0f1345834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320314-b520-4e51-bafd-cdc06fa675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fb4e49-6f5d-460f-8245-f0e15177ea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243c04-3538-428a-a403-d0f13458341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4640ddd-f3b3-4b71-b050-22d146662049}" ma:internalName="TaxCatchAll" ma:showField="CatchAllData" ma:web="e1243c04-3538-428a-a403-d0f1345834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6C580-BBA1-4161-AEAD-2E5B8F8CE613}">
  <ds:schemaRefs>
    <ds:schemaRef ds:uri="http://schemas.microsoft.com/office/2006/metadata/properties"/>
    <ds:schemaRef ds:uri="http://schemas.microsoft.com/sharepoint/v3"/>
    <ds:schemaRef ds:uri="189542fe-eeb8-47ae-9241-9de7c8225606"/>
    <ds:schemaRef ds:uri="24c6179c-025b-413b-b19c-a6a286b43439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2A03285-36C8-4E70-A9A8-36D05C3413F6}"/>
</file>

<file path=customXml/itemProps3.xml><?xml version="1.0" encoding="utf-8"?>
<ds:datastoreItem xmlns:ds="http://schemas.openxmlformats.org/officeDocument/2006/customXml" ds:itemID="{AB52A2F2-A9FF-4212-BA50-18D276C969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76F83F-4CC7-4DBA-9005-5291F70C308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40ed6a7-0f03-43d9-901d-02d4a7e408aa}" enabled="1" method="Privileged" siteId="{7893571b-6c2c-4cef-b4da-7d4b266a062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2009_03_09 - AutoNorm.dot</Template>
  <TotalTime>82</TotalTime>
  <Pages>7</Pages>
  <Words>1272</Words>
  <Characters>6870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Cia. Vale do Rio Doce</Company>
  <LinksUpToDate>false</LinksUpToDate>
  <CharactersWithSpaces>8126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CVRD</dc:creator>
  <cp:keywords/>
  <dc:description/>
  <cp:lastModifiedBy>Alan Cardoso_CONTR</cp:lastModifiedBy>
  <cp:revision>54</cp:revision>
  <cp:lastPrinted>2024-06-17T19:08:00Z</cp:lastPrinted>
  <dcterms:created xsi:type="dcterms:W3CDTF">2024-10-02T13:42:00Z</dcterms:created>
  <dcterms:modified xsi:type="dcterms:W3CDTF">2025-06-18T18:40:00Z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0x010100202690555365FB4B91A4EA0354382253</vt:lpwstr>
  </property>
  <property fmtid="{D5CDD505-2E9C-101B-9397-08002B2CF9AE}" pid="3" name="MSIP_Label_340ed6a7-0f03-43d9-901d-02d4a7e408aa_Enabled">
    <vt:lpwstr>true</vt:lpwstr>
  </property>
  <property fmtid="{D5CDD505-2E9C-101B-9397-08002B2CF9AE}" pid="4" name="MSIP_Label_340ed6a7-0f03-43d9-901d-02d4a7e408aa_SetDate">
    <vt:lpwstr>2021-02-24T11:14:25Z</vt:lpwstr>
  </property>
  <property fmtid="{D5CDD505-2E9C-101B-9397-08002B2CF9AE}" pid="5" name="MSIP_Label_340ed6a7-0f03-43d9-901d-02d4a7e408aa_Method">
    <vt:lpwstr>Privileged</vt:lpwstr>
  </property>
  <property fmtid="{D5CDD505-2E9C-101B-9397-08002B2CF9AE}" pid="6" name="MSIP_Label_340ed6a7-0f03-43d9-901d-02d4a7e408aa_Name">
    <vt:lpwstr>Public</vt:lpwstr>
  </property>
  <property fmtid="{D5CDD505-2E9C-101B-9397-08002B2CF9AE}" pid="7" name="MSIP_Label_340ed6a7-0f03-43d9-901d-02d4a7e408aa_SiteId">
    <vt:lpwstr>7893571b-6c2c-4cef-b4da-7d4b266a0626</vt:lpwstr>
  </property>
  <property fmtid="{D5CDD505-2E9C-101B-9397-08002B2CF9AE}" pid="8" name="MSIP_Label_340ed6a7-0f03-43d9-901d-02d4a7e408aa_ActionId">
    <vt:lpwstr>af761414-3a14-4f34-a9d0-07ea51a70e20</vt:lpwstr>
  </property>
  <property fmtid="{D5CDD505-2E9C-101B-9397-08002B2CF9AE}" pid="9" name="MSIP_Label_340ed6a7-0f03-43d9-901d-02d4a7e408aa_ContentBits">
    <vt:lpwstr>0</vt:lpwstr>
  </property>
  <property fmtid="{D5CDD505-2E9C-101B-9397-08002B2CF9AE}" pid="10" name="MediaServiceImageTags">
    <vt:lpwstr/>
  </property>
</Properties>
</file>